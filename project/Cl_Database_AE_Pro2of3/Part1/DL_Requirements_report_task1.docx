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19606992"/>
    <w:p w14:paraId="4B655806" w14:textId="2374AC6A" w:rsidR="00EA6943" w:rsidRPr="0014409D" w:rsidRDefault="00000000" w:rsidP="0014409D">
      <w:pPr>
        <w:pStyle w:val="Title"/>
      </w:pPr>
      <w:sdt>
        <w:sdtPr>
          <w:alias w:val="Title"/>
          <w:tag w:val=""/>
          <w:id w:val="106469304"/>
          <w:placeholder>
            <w:docPart w:val="9695CFC0E5E54084AFD91973F3FFEED2"/>
          </w:placeholder>
          <w:dataBinding w:prefixMappings="xmlns:ns0='http://purl.org/dc/elements/1.1/' xmlns:ns1='http://schemas.openxmlformats.org/package/2006/metadata/core-properties' " w:xpath="/ns1:coreProperties[1]/ns0:title[1]" w:storeItemID="{6C3C8BC8-F283-45AE-878A-BAB7291924A1}"/>
          <w:text/>
        </w:sdtPr>
        <w:sdtContent>
          <w:r w:rsidR="002051D9">
            <w:t>Client Requirements Report</w:t>
          </w:r>
        </w:sdtContent>
      </w:sdt>
    </w:p>
    <w:p w14:paraId="24811BBA" w14:textId="4A414808" w:rsidR="00EA6943" w:rsidRDefault="0002194C">
      <w:pPr>
        <w:keepLines w:val="0"/>
        <w:spacing w:before="0" w:after="0" w:line="240" w:lineRule="auto"/>
      </w:pPr>
      <w:r>
        <w:t>Daniel Ly</w:t>
      </w:r>
      <w:r w:rsidR="00EA6943">
        <w:br w:type="page"/>
      </w:r>
    </w:p>
    <w:p w14:paraId="08116738" w14:textId="77777777" w:rsidR="00EA6943" w:rsidRPr="00F73886" w:rsidRDefault="00EA6943" w:rsidP="00591F40">
      <w:pPr>
        <w:pStyle w:val="TOCHeading"/>
      </w:pPr>
      <w:r w:rsidRPr="00F73886">
        <w:lastRenderedPageBreak/>
        <w:t>Contents</w:t>
      </w:r>
    </w:p>
    <w:p w14:paraId="05F74825" w14:textId="7B82F093" w:rsidR="00DF1D3D"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90800413" w:history="1">
        <w:r w:rsidR="00DF1D3D" w:rsidRPr="00F8011E">
          <w:rPr>
            <w:rStyle w:val="Hyperlink"/>
          </w:rPr>
          <w:t>Summary</w:t>
        </w:r>
        <w:r w:rsidR="00DF1D3D">
          <w:rPr>
            <w:webHidden/>
          </w:rPr>
          <w:tab/>
        </w:r>
        <w:r w:rsidR="00DF1D3D">
          <w:rPr>
            <w:webHidden/>
          </w:rPr>
          <w:fldChar w:fldCharType="begin"/>
        </w:r>
        <w:r w:rsidR="00DF1D3D">
          <w:rPr>
            <w:webHidden/>
          </w:rPr>
          <w:instrText xml:space="preserve"> PAGEREF _Toc190800413 \h </w:instrText>
        </w:r>
        <w:r w:rsidR="00DF1D3D">
          <w:rPr>
            <w:webHidden/>
          </w:rPr>
        </w:r>
        <w:r w:rsidR="00DF1D3D">
          <w:rPr>
            <w:webHidden/>
          </w:rPr>
          <w:fldChar w:fldCharType="separate"/>
        </w:r>
        <w:r w:rsidR="00AE01DB">
          <w:rPr>
            <w:webHidden/>
          </w:rPr>
          <w:t>3</w:t>
        </w:r>
        <w:r w:rsidR="00DF1D3D">
          <w:rPr>
            <w:webHidden/>
          </w:rPr>
          <w:fldChar w:fldCharType="end"/>
        </w:r>
      </w:hyperlink>
    </w:p>
    <w:p w14:paraId="7A9755C1" w14:textId="17F55BFB"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14" w:history="1">
        <w:r w:rsidRPr="00F8011E">
          <w:rPr>
            <w:rStyle w:val="Hyperlink"/>
            <w:noProof/>
          </w:rPr>
          <w:t>Project overview</w:t>
        </w:r>
        <w:r>
          <w:rPr>
            <w:noProof/>
            <w:webHidden/>
          </w:rPr>
          <w:tab/>
        </w:r>
        <w:r>
          <w:rPr>
            <w:noProof/>
            <w:webHidden/>
          </w:rPr>
          <w:fldChar w:fldCharType="begin"/>
        </w:r>
        <w:r>
          <w:rPr>
            <w:noProof/>
            <w:webHidden/>
          </w:rPr>
          <w:instrText xml:space="preserve"> PAGEREF _Toc190800414 \h </w:instrText>
        </w:r>
        <w:r>
          <w:rPr>
            <w:noProof/>
            <w:webHidden/>
          </w:rPr>
        </w:r>
        <w:r>
          <w:rPr>
            <w:noProof/>
            <w:webHidden/>
          </w:rPr>
          <w:fldChar w:fldCharType="separate"/>
        </w:r>
        <w:r w:rsidR="00AE01DB">
          <w:rPr>
            <w:noProof/>
            <w:webHidden/>
          </w:rPr>
          <w:t>3</w:t>
        </w:r>
        <w:r>
          <w:rPr>
            <w:noProof/>
            <w:webHidden/>
          </w:rPr>
          <w:fldChar w:fldCharType="end"/>
        </w:r>
      </w:hyperlink>
    </w:p>
    <w:p w14:paraId="1AC1D4A9" w14:textId="4D5185DE" w:rsidR="00DF1D3D" w:rsidRDefault="00DF1D3D">
      <w:pPr>
        <w:pStyle w:val="TOC1"/>
        <w:rPr>
          <w:rFonts w:asciiTheme="minorHAnsi" w:eastAsiaTheme="minorEastAsia" w:hAnsiTheme="minorHAnsi"/>
          <w:b w:val="0"/>
          <w:color w:val="auto"/>
          <w:kern w:val="2"/>
          <w:szCs w:val="24"/>
          <w:lang w:eastAsia="en-AU"/>
          <w14:ligatures w14:val="standardContextual"/>
        </w:rPr>
      </w:pPr>
      <w:hyperlink w:anchor="_Toc190800415" w:history="1">
        <w:r w:rsidRPr="00F8011E">
          <w:rPr>
            <w:rStyle w:val="Hyperlink"/>
          </w:rPr>
          <w:t>Requirements</w:t>
        </w:r>
        <w:r>
          <w:rPr>
            <w:webHidden/>
          </w:rPr>
          <w:tab/>
        </w:r>
        <w:r>
          <w:rPr>
            <w:webHidden/>
          </w:rPr>
          <w:fldChar w:fldCharType="begin"/>
        </w:r>
        <w:r>
          <w:rPr>
            <w:webHidden/>
          </w:rPr>
          <w:instrText xml:space="preserve"> PAGEREF _Toc190800415 \h </w:instrText>
        </w:r>
        <w:r>
          <w:rPr>
            <w:webHidden/>
          </w:rPr>
        </w:r>
        <w:r>
          <w:rPr>
            <w:webHidden/>
          </w:rPr>
          <w:fldChar w:fldCharType="separate"/>
        </w:r>
        <w:r w:rsidR="00AE01DB">
          <w:rPr>
            <w:webHidden/>
          </w:rPr>
          <w:t>4</w:t>
        </w:r>
        <w:r>
          <w:rPr>
            <w:webHidden/>
          </w:rPr>
          <w:fldChar w:fldCharType="end"/>
        </w:r>
      </w:hyperlink>
    </w:p>
    <w:p w14:paraId="19082180" w14:textId="73757558"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16" w:history="1">
        <w:r w:rsidRPr="00F8011E">
          <w:rPr>
            <w:rStyle w:val="Hyperlink"/>
            <w:noProof/>
          </w:rPr>
          <w:t>Business Requirements</w:t>
        </w:r>
        <w:r>
          <w:rPr>
            <w:noProof/>
            <w:webHidden/>
          </w:rPr>
          <w:tab/>
        </w:r>
        <w:r>
          <w:rPr>
            <w:noProof/>
            <w:webHidden/>
          </w:rPr>
          <w:fldChar w:fldCharType="begin"/>
        </w:r>
        <w:r>
          <w:rPr>
            <w:noProof/>
            <w:webHidden/>
          </w:rPr>
          <w:instrText xml:space="preserve"> PAGEREF _Toc190800416 \h </w:instrText>
        </w:r>
        <w:r>
          <w:rPr>
            <w:noProof/>
            <w:webHidden/>
          </w:rPr>
        </w:r>
        <w:r>
          <w:rPr>
            <w:noProof/>
            <w:webHidden/>
          </w:rPr>
          <w:fldChar w:fldCharType="separate"/>
        </w:r>
        <w:r w:rsidR="00AE01DB">
          <w:rPr>
            <w:noProof/>
            <w:webHidden/>
          </w:rPr>
          <w:t>4</w:t>
        </w:r>
        <w:r>
          <w:rPr>
            <w:noProof/>
            <w:webHidden/>
          </w:rPr>
          <w:fldChar w:fldCharType="end"/>
        </w:r>
      </w:hyperlink>
    </w:p>
    <w:p w14:paraId="67F9F7A0" w14:textId="00BB11E0"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17" w:history="1">
        <w:r w:rsidRPr="00F8011E">
          <w:rPr>
            <w:rStyle w:val="Hyperlink"/>
            <w:noProof/>
          </w:rPr>
          <w:t>Detailed Requirements</w:t>
        </w:r>
        <w:r>
          <w:rPr>
            <w:noProof/>
            <w:webHidden/>
          </w:rPr>
          <w:tab/>
        </w:r>
        <w:r>
          <w:rPr>
            <w:noProof/>
            <w:webHidden/>
          </w:rPr>
          <w:fldChar w:fldCharType="begin"/>
        </w:r>
        <w:r>
          <w:rPr>
            <w:noProof/>
            <w:webHidden/>
          </w:rPr>
          <w:instrText xml:space="preserve"> PAGEREF _Toc190800417 \h </w:instrText>
        </w:r>
        <w:r>
          <w:rPr>
            <w:noProof/>
            <w:webHidden/>
          </w:rPr>
        </w:r>
        <w:r>
          <w:rPr>
            <w:noProof/>
            <w:webHidden/>
          </w:rPr>
          <w:fldChar w:fldCharType="separate"/>
        </w:r>
        <w:r w:rsidR="00AE01DB">
          <w:rPr>
            <w:noProof/>
            <w:webHidden/>
          </w:rPr>
          <w:t>6</w:t>
        </w:r>
        <w:r>
          <w:rPr>
            <w:noProof/>
            <w:webHidden/>
          </w:rPr>
          <w:fldChar w:fldCharType="end"/>
        </w:r>
      </w:hyperlink>
    </w:p>
    <w:p w14:paraId="7B9DA3F1" w14:textId="369888D6" w:rsidR="00DF1D3D" w:rsidRDefault="00DF1D3D">
      <w:pPr>
        <w:pStyle w:val="TOC1"/>
        <w:rPr>
          <w:rFonts w:asciiTheme="minorHAnsi" w:eastAsiaTheme="minorEastAsia" w:hAnsiTheme="minorHAnsi"/>
          <w:b w:val="0"/>
          <w:color w:val="auto"/>
          <w:kern w:val="2"/>
          <w:szCs w:val="24"/>
          <w:lang w:eastAsia="en-AU"/>
          <w14:ligatures w14:val="standardContextual"/>
        </w:rPr>
      </w:pPr>
      <w:hyperlink w:anchor="_Toc190800418" w:history="1">
        <w:r w:rsidRPr="00F8011E">
          <w:rPr>
            <w:rStyle w:val="Hyperlink"/>
          </w:rPr>
          <w:t>Constraints</w:t>
        </w:r>
        <w:r>
          <w:rPr>
            <w:webHidden/>
          </w:rPr>
          <w:tab/>
        </w:r>
        <w:r>
          <w:rPr>
            <w:webHidden/>
          </w:rPr>
          <w:fldChar w:fldCharType="begin"/>
        </w:r>
        <w:r>
          <w:rPr>
            <w:webHidden/>
          </w:rPr>
          <w:instrText xml:space="preserve"> PAGEREF _Toc190800418 \h </w:instrText>
        </w:r>
        <w:r>
          <w:rPr>
            <w:webHidden/>
          </w:rPr>
        </w:r>
        <w:r>
          <w:rPr>
            <w:webHidden/>
          </w:rPr>
          <w:fldChar w:fldCharType="separate"/>
        </w:r>
        <w:r w:rsidR="00AE01DB">
          <w:rPr>
            <w:webHidden/>
          </w:rPr>
          <w:t>12</w:t>
        </w:r>
        <w:r>
          <w:rPr>
            <w:webHidden/>
          </w:rPr>
          <w:fldChar w:fldCharType="end"/>
        </w:r>
      </w:hyperlink>
    </w:p>
    <w:p w14:paraId="69A74730" w14:textId="143882AB"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19" w:history="1">
        <w:r w:rsidRPr="00F8011E">
          <w:rPr>
            <w:rStyle w:val="Hyperlink"/>
            <w:noProof/>
          </w:rPr>
          <w:t>System Boundaries</w:t>
        </w:r>
        <w:r>
          <w:rPr>
            <w:noProof/>
            <w:webHidden/>
          </w:rPr>
          <w:tab/>
        </w:r>
        <w:r>
          <w:rPr>
            <w:noProof/>
            <w:webHidden/>
          </w:rPr>
          <w:fldChar w:fldCharType="begin"/>
        </w:r>
        <w:r>
          <w:rPr>
            <w:noProof/>
            <w:webHidden/>
          </w:rPr>
          <w:instrText xml:space="preserve"> PAGEREF _Toc190800419 \h </w:instrText>
        </w:r>
        <w:r>
          <w:rPr>
            <w:noProof/>
            <w:webHidden/>
          </w:rPr>
        </w:r>
        <w:r>
          <w:rPr>
            <w:noProof/>
            <w:webHidden/>
          </w:rPr>
          <w:fldChar w:fldCharType="separate"/>
        </w:r>
        <w:r w:rsidR="00AE01DB">
          <w:rPr>
            <w:noProof/>
            <w:webHidden/>
          </w:rPr>
          <w:t>12</w:t>
        </w:r>
        <w:r>
          <w:rPr>
            <w:noProof/>
            <w:webHidden/>
          </w:rPr>
          <w:fldChar w:fldCharType="end"/>
        </w:r>
      </w:hyperlink>
    </w:p>
    <w:p w14:paraId="5162F958" w14:textId="4199D726" w:rsidR="00DF1D3D" w:rsidRDefault="00DF1D3D">
      <w:pPr>
        <w:pStyle w:val="TOC1"/>
        <w:rPr>
          <w:rFonts w:asciiTheme="minorHAnsi" w:eastAsiaTheme="minorEastAsia" w:hAnsiTheme="minorHAnsi"/>
          <w:b w:val="0"/>
          <w:color w:val="auto"/>
          <w:kern w:val="2"/>
          <w:szCs w:val="24"/>
          <w:lang w:eastAsia="en-AU"/>
          <w14:ligatures w14:val="standardContextual"/>
        </w:rPr>
      </w:pPr>
      <w:hyperlink w:anchor="_Toc190800420" w:history="1">
        <w:r w:rsidRPr="00F8011E">
          <w:rPr>
            <w:rStyle w:val="Hyperlink"/>
          </w:rPr>
          <w:t>Assumptions</w:t>
        </w:r>
        <w:r>
          <w:rPr>
            <w:webHidden/>
          </w:rPr>
          <w:tab/>
        </w:r>
        <w:r>
          <w:rPr>
            <w:webHidden/>
          </w:rPr>
          <w:fldChar w:fldCharType="begin"/>
        </w:r>
        <w:r>
          <w:rPr>
            <w:webHidden/>
          </w:rPr>
          <w:instrText xml:space="preserve"> PAGEREF _Toc190800420 \h </w:instrText>
        </w:r>
        <w:r>
          <w:rPr>
            <w:webHidden/>
          </w:rPr>
        </w:r>
        <w:r>
          <w:rPr>
            <w:webHidden/>
          </w:rPr>
          <w:fldChar w:fldCharType="separate"/>
        </w:r>
        <w:r w:rsidR="00AE01DB">
          <w:rPr>
            <w:webHidden/>
          </w:rPr>
          <w:t>13</w:t>
        </w:r>
        <w:r>
          <w:rPr>
            <w:webHidden/>
          </w:rPr>
          <w:fldChar w:fldCharType="end"/>
        </w:r>
      </w:hyperlink>
    </w:p>
    <w:p w14:paraId="5D0476F0" w14:textId="2D17BB80"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21" w:history="1">
        <w:r w:rsidRPr="00F8011E">
          <w:rPr>
            <w:rStyle w:val="Hyperlink"/>
            <w:noProof/>
          </w:rPr>
          <w:t>Operational</w:t>
        </w:r>
        <w:r>
          <w:rPr>
            <w:noProof/>
            <w:webHidden/>
          </w:rPr>
          <w:tab/>
        </w:r>
        <w:r>
          <w:rPr>
            <w:noProof/>
            <w:webHidden/>
          </w:rPr>
          <w:fldChar w:fldCharType="begin"/>
        </w:r>
        <w:r>
          <w:rPr>
            <w:noProof/>
            <w:webHidden/>
          </w:rPr>
          <w:instrText xml:space="preserve"> PAGEREF _Toc190800421 \h </w:instrText>
        </w:r>
        <w:r>
          <w:rPr>
            <w:noProof/>
            <w:webHidden/>
          </w:rPr>
        </w:r>
        <w:r>
          <w:rPr>
            <w:noProof/>
            <w:webHidden/>
          </w:rPr>
          <w:fldChar w:fldCharType="separate"/>
        </w:r>
        <w:r w:rsidR="00AE01DB">
          <w:rPr>
            <w:noProof/>
            <w:webHidden/>
          </w:rPr>
          <w:t>13</w:t>
        </w:r>
        <w:r>
          <w:rPr>
            <w:noProof/>
            <w:webHidden/>
          </w:rPr>
          <w:fldChar w:fldCharType="end"/>
        </w:r>
      </w:hyperlink>
    </w:p>
    <w:p w14:paraId="0F53CA74" w14:textId="23A14FB3"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22" w:history="1">
        <w:r w:rsidRPr="00F8011E">
          <w:rPr>
            <w:rStyle w:val="Hyperlink"/>
            <w:noProof/>
          </w:rPr>
          <w:t>Technical</w:t>
        </w:r>
        <w:r>
          <w:rPr>
            <w:noProof/>
            <w:webHidden/>
          </w:rPr>
          <w:tab/>
        </w:r>
        <w:r>
          <w:rPr>
            <w:noProof/>
            <w:webHidden/>
          </w:rPr>
          <w:fldChar w:fldCharType="begin"/>
        </w:r>
        <w:r>
          <w:rPr>
            <w:noProof/>
            <w:webHidden/>
          </w:rPr>
          <w:instrText xml:space="preserve"> PAGEREF _Toc190800422 \h </w:instrText>
        </w:r>
        <w:r>
          <w:rPr>
            <w:noProof/>
            <w:webHidden/>
          </w:rPr>
        </w:r>
        <w:r>
          <w:rPr>
            <w:noProof/>
            <w:webHidden/>
          </w:rPr>
          <w:fldChar w:fldCharType="separate"/>
        </w:r>
        <w:r w:rsidR="00AE01DB">
          <w:rPr>
            <w:noProof/>
            <w:webHidden/>
          </w:rPr>
          <w:t>14</w:t>
        </w:r>
        <w:r>
          <w:rPr>
            <w:noProof/>
            <w:webHidden/>
          </w:rPr>
          <w:fldChar w:fldCharType="end"/>
        </w:r>
      </w:hyperlink>
    </w:p>
    <w:p w14:paraId="1C8A81E2" w14:textId="5C480546" w:rsidR="00DF1D3D" w:rsidRDefault="00DF1D3D">
      <w:pPr>
        <w:pStyle w:val="TOC1"/>
        <w:rPr>
          <w:rFonts w:asciiTheme="minorHAnsi" w:eastAsiaTheme="minorEastAsia" w:hAnsiTheme="minorHAnsi"/>
          <w:b w:val="0"/>
          <w:color w:val="auto"/>
          <w:kern w:val="2"/>
          <w:szCs w:val="24"/>
          <w:lang w:eastAsia="en-AU"/>
          <w14:ligatures w14:val="standardContextual"/>
        </w:rPr>
      </w:pPr>
      <w:hyperlink w:anchor="_Toc190800423" w:history="1">
        <w:r w:rsidRPr="00F8011E">
          <w:rPr>
            <w:rStyle w:val="Hyperlink"/>
          </w:rPr>
          <w:t>Recommendations</w:t>
        </w:r>
        <w:r>
          <w:rPr>
            <w:webHidden/>
          </w:rPr>
          <w:tab/>
        </w:r>
        <w:r>
          <w:rPr>
            <w:webHidden/>
          </w:rPr>
          <w:fldChar w:fldCharType="begin"/>
        </w:r>
        <w:r>
          <w:rPr>
            <w:webHidden/>
          </w:rPr>
          <w:instrText xml:space="preserve"> PAGEREF _Toc190800423 \h </w:instrText>
        </w:r>
        <w:r>
          <w:rPr>
            <w:webHidden/>
          </w:rPr>
        </w:r>
        <w:r>
          <w:rPr>
            <w:webHidden/>
          </w:rPr>
          <w:fldChar w:fldCharType="separate"/>
        </w:r>
        <w:r w:rsidR="00AE01DB">
          <w:rPr>
            <w:webHidden/>
          </w:rPr>
          <w:t>14</w:t>
        </w:r>
        <w:r>
          <w:rPr>
            <w:webHidden/>
          </w:rPr>
          <w:fldChar w:fldCharType="end"/>
        </w:r>
      </w:hyperlink>
    </w:p>
    <w:p w14:paraId="08A5885B" w14:textId="459EA664"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24" w:history="1">
        <w:r w:rsidRPr="00F8011E">
          <w:rPr>
            <w:rStyle w:val="Hyperlink"/>
            <w:noProof/>
          </w:rPr>
          <w:t>Strategy</w:t>
        </w:r>
        <w:r>
          <w:rPr>
            <w:noProof/>
            <w:webHidden/>
          </w:rPr>
          <w:tab/>
        </w:r>
        <w:r>
          <w:rPr>
            <w:noProof/>
            <w:webHidden/>
          </w:rPr>
          <w:fldChar w:fldCharType="begin"/>
        </w:r>
        <w:r>
          <w:rPr>
            <w:noProof/>
            <w:webHidden/>
          </w:rPr>
          <w:instrText xml:space="preserve"> PAGEREF _Toc190800424 \h </w:instrText>
        </w:r>
        <w:r>
          <w:rPr>
            <w:noProof/>
            <w:webHidden/>
          </w:rPr>
        </w:r>
        <w:r>
          <w:rPr>
            <w:noProof/>
            <w:webHidden/>
          </w:rPr>
          <w:fldChar w:fldCharType="separate"/>
        </w:r>
        <w:r w:rsidR="00AE01DB">
          <w:rPr>
            <w:noProof/>
            <w:webHidden/>
          </w:rPr>
          <w:t>14</w:t>
        </w:r>
        <w:r>
          <w:rPr>
            <w:noProof/>
            <w:webHidden/>
          </w:rPr>
          <w:fldChar w:fldCharType="end"/>
        </w:r>
      </w:hyperlink>
    </w:p>
    <w:p w14:paraId="516CC8F3" w14:textId="3C56FD2B" w:rsidR="00DF1D3D" w:rsidRDefault="00DF1D3D">
      <w:pPr>
        <w:pStyle w:val="TOC2"/>
        <w:rPr>
          <w:rFonts w:asciiTheme="minorHAnsi" w:eastAsiaTheme="minorEastAsia" w:hAnsiTheme="minorHAnsi"/>
          <w:noProof/>
          <w:color w:val="auto"/>
          <w:kern w:val="2"/>
          <w:szCs w:val="24"/>
          <w:lang w:eastAsia="en-AU"/>
          <w14:ligatures w14:val="standardContextual"/>
        </w:rPr>
      </w:pPr>
      <w:hyperlink w:anchor="_Toc190800425" w:history="1">
        <w:r w:rsidRPr="00F8011E">
          <w:rPr>
            <w:rStyle w:val="Hyperlink"/>
            <w:noProof/>
          </w:rPr>
          <w:t>Operation</w:t>
        </w:r>
        <w:r>
          <w:rPr>
            <w:noProof/>
            <w:webHidden/>
          </w:rPr>
          <w:tab/>
        </w:r>
        <w:r>
          <w:rPr>
            <w:noProof/>
            <w:webHidden/>
          </w:rPr>
          <w:fldChar w:fldCharType="begin"/>
        </w:r>
        <w:r>
          <w:rPr>
            <w:noProof/>
            <w:webHidden/>
          </w:rPr>
          <w:instrText xml:space="preserve"> PAGEREF _Toc190800425 \h </w:instrText>
        </w:r>
        <w:r>
          <w:rPr>
            <w:noProof/>
            <w:webHidden/>
          </w:rPr>
        </w:r>
        <w:r>
          <w:rPr>
            <w:noProof/>
            <w:webHidden/>
          </w:rPr>
          <w:fldChar w:fldCharType="separate"/>
        </w:r>
        <w:r w:rsidR="00AE01DB">
          <w:rPr>
            <w:noProof/>
            <w:webHidden/>
          </w:rPr>
          <w:t>15</w:t>
        </w:r>
        <w:r>
          <w:rPr>
            <w:noProof/>
            <w:webHidden/>
          </w:rPr>
          <w:fldChar w:fldCharType="end"/>
        </w:r>
      </w:hyperlink>
    </w:p>
    <w:p w14:paraId="569323D3" w14:textId="5565ED77" w:rsidR="00EA6943" w:rsidRDefault="00EA6943" w:rsidP="00EA6943">
      <w:r>
        <w:rPr>
          <w:noProof/>
        </w:rPr>
        <w:fldChar w:fldCharType="end"/>
      </w:r>
      <w:r>
        <w:br w:type="page"/>
      </w:r>
    </w:p>
    <w:p w14:paraId="65D23AF4" w14:textId="0ED648ED" w:rsidR="00BB7C52" w:rsidRDefault="00516542" w:rsidP="00EE4D6F">
      <w:pPr>
        <w:pStyle w:val="Heading1"/>
      </w:pPr>
      <w:bookmarkStart w:id="1" w:name="_Toc190800413"/>
      <w:r>
        <w:lastRenderedPageBreak/>
        <w:t>Summary</w:t>
      </w:r>
      <w:bookmarkEnd w:id="1"/>
    </w:p>
    <w:p w14:paraId="0C2E213F" w14:textId="58ED4C40" w:rsidR="00930037" w:rsidRDefault="00930037" w:rsidP="00516542">
      <w:proofErr w:type="spellStart"/>
      <w:r w:rsidRPr="00930037">
        <w:t>Gelos</w:t>
      </w:r>
      <w:proofErr w:type="spellEnd"/>
      <w:r w:rsidRPr="00930037">
        <w:t xml:space="preserve"> Enterprises has been commissioned by Sandra Williams, proprietor of a large medical practice, to design, develop, and test a database for a new Medical Practice Management system. This report outlines the business requirements gathered from a thorough investigation of the medical practice's day-to-day operations.</w:t>
      </w:r>
    </w:p>
    <w:p w14:paraId="4D2C92A8" w14:textId="060367A9" w:rsidR="004A6A18" w:rsidRDefault="00516542" w:rsidP="00A81060">
      <w:pPr>
        <w:pStyle w:val="Heading2"/>
      </w:pPr>
      <w:bookmarkStart w:id="2" w:name="_Toc190800414"/>
      <w:r>
        <w:t>Project overview</w:t>
      </w:r>
      <w:bookmarkEnd w:id="2"/>
    </w:p>
    <w:p w14:paraId="4DCEC028" w14:textId="720554E2" w:rsidR="00930037" w:rsidRDefault="00930037" w:rsidP="00930037">
      <w:pPr>
        <w:pStyle w:val="Heading3"/>
      </w:pPr>
      <w:r>
        <w:t>Context</w:t>
      </w:r>
    </w:p>
    <w:p w14:paraId="1148FBE2" w14:textId="71F315AD" w:rsidR="00930037" w:rsidRDefault="00930037" w:rsidP="00930037">
      <w:r w:rsidRPr="00930037">
        <w:t xml:space="preserve">The medical practice, under the proprietorship of Sandra Williams, requires a robust database system to manage patient appointments, practitioner schedules, and pathology tests efficiently. </w:t>
      </w:r>
      <w:proofErr w:type="spellStart"/>
      <w:r w:rsidRPr="00930037">
        <w:t>Gelos</w:t>
      </w:r>
      <w:proofErr w:type="spellEnd"/>
      <w:r w:rsidRPr="00930037">
        <w:t xml:space="preserve"> Enterprises has been commissioned to design, develop, and test this database as part of a comprehensive Medical Practice Management system.</w:t>
      </w:r>
    </w:p>
    <w:p w14:paraId="4950A396" w14:textId="2CD067D8" w:rsidR="00AE5538" w:rsidRDefault="00AE5538" w:rsidP="00930037">
      <w:r w:rsidRPr="00AE5538">
        <w:t xml:space="preserve">The </w:t>
      </w:r>
      <w:r w:rsidR="00387FA4">
        <w:t>m</w:t>
      </w:r>
      <w:r w:rsidRPr="00AE5538">
        <w:t xml:space="preserve">edical </w:t>
      </w:r>
      <w:r w:rsidR="00387FA4">
        <w:t>p</w:t>
      </w:r>
      <w:r w:rsidRPr="00AE5538">
        <w:t>ractice offers a comprehensive range of healthcare services, including general medical services provided by doctors, as well as specialized services such as physiotherapy, podiatry, and optometry. The practice employs various healthcare professionals, including General Practitioners (GPs), nurses, physiotherapists, and podiatrists.</w:t>
      </w:r>
    </w:p>
    <w:p w14:paraId="10E75466" w14:textId="27E9E1F4" w:rsidR="00387FA4" w:rsidRPr="00930037" w:rsidRDefault="00387FA4" w:rsidP="00930037">
      <w:r w:rsidRPr="00387FA4">
        <w:t>Currently, managing patient appointments, practitioner schedules, and pathology tests manually or through less integrated systems may lead to inefficiencies, potential data inaccuracies, and compliance risks. By developing a comprehensive database system, the practice aims to automate administrative tasks, improve data security and compliance, and ultimately provide better patient care by ensuring accurate and timely access to patient information</w:t>
      </w:r>
      <w:r>
        <w:t>.</w:t>
      </w:r>
    </w:p>
    <w:p w14:paraId="42032613" w14:textId="6A17A429" w:rsidR="004A6A18" w:rsidRDefault="00930037" w:rsidP="00A81060">
      <w:pPr>
        <w:pStyle w:val="Heading3"/>
      </w:pPr>
      <w:r>
        <w:t>Scope of Work</w:t>
      </w:r>
    </w:p>
    <w:p w14:paraId="0BE94880" w14:textId="1DD2ABD2" w:rsidR="00930037" w:rsidRDefault="00930037" w:rsidP="00930037">
      <w:pPr>
        <w:pStyle w:val="ListParagraph"/>
        <w:keepNext/>
        <w:keepLines w:val="0"/>
        <w:numPr>
          <w:ilvl w:val="0"/>
          <w:numId w:val="38"/>
        </w:numPr>
        <w:spacing w:before="240" w:after="120" w:line="240" w:lineRule="auto"/>
      </w:pPr>
      <w:r w:rsidRPr="00930037">
        <w:t>Design and development of a database schema to support efficient data storage and retrieval</w:t>
      </w:r>
      <w:r>
        <w:t>.</w:t>
      </w:r>
    </w:p>
    <w:p w14:paraId="32A6BA1D" w14:textId="3616612B" w:rsidR="00930037" w:rsidRDefault="00930037" w:rsidP="00930037">
      <w:pPr>
        <w:pStyle w:val="ListParagraph"/>
        <w:keepNext/>
        <w:keepLines w:val="0"/>
        <w:numPr>
          <w:ilvl w:val="0"/>
          <w:numId w:val="38"/>
        </w:numPr>
        <w:spacing w:before="240" w:after="120" w:line="240" w:lineRule="auto"/>
      </w:pPr>
      <w:r w:rsidRPr="00930037">
        <w:t xml:space="preserve">Conduct thorough testing to ensure the system meets all business and technical </w:t>
      </w:r>
      <w:r w:rsidRPr="00930037">
        <w:lastRenderedPageBreak/>
        <w:t>requirements.</w:t>
      </w:r>
    </w:p>
    <w:p w14:paraId="2B01A213" w14:textId="5F5A9CAF" w:rsidR="00930037" w:rsidRPr="009C1169" w:rsidRDefault="009C1169" w:rsidP="009C1169">
      <w:pPr>
        <w:pStyle w:val="Heading3"/>
      </w:pPr>
      <w:r>
        <w:t>Project Deliverables</w:t>
      </w:r>
    </w:p>
    <w:p w14:paraId="46E97E05" w14:textId="3ACCAD3D" w:rsidR="00C74479" w:rsidRPr="00C74479" w:rsidRDefault="00C74479" w:rsidP="00C74479">
      <w:pPr>
        <w:keepNext/>
        <w:keepLines w:val="0"/>
        <w:spacing w:before="240" w:after="120" w:line="240" w:lineRule="auto"/>
        <w:rPr>
          <w:i/>
          <w:iCs/>
          <w:noProof/>
          <w:color w:val="auto"/>
          <w:sz w:val="18"/>
          <w:szCs w:val="18"/>
        </w:rPr>
      </w:pPr>
      <w:r w:rsidRPr="00C74479">
        <w:rPr>
          <w:i/>
          <w:iCs/>
          <w:noProof/>
          <w:color w:val="auto"/>
          <w:sz w:val="18"/>
          <w:szCs w:val="18"/>
        </w:rPr>
        <w:t xml:space="preserve">Table </w:t>
      </w:r>
      <w:r w:rsidRPr="00C74479">
        <w:rPr>
          <w:i/>
          <w:iCs/>
          <w:noProof/>
          <w:color w:val="auto"/>
          <w:sz w:val="18"/>
          <w:szCs w:val="18"/>
        </w:rPr>
        <w:fldChar w:fldCharType="begin"/>
      </w:r>
      <w:r w:rsidRPr="00C74479">
        <w:rPr>
          <w:i/>
          <w:iCs/>
          <w:noProof/>
          <w:color w:val="auto"/>
          <w:sz w:val="18"/>
          <w:szCs w:val="18"/>
        </w:rPr>
        <w:instrText xml:space="preserve"> SEQ Table \* ARABIC </w:instrText>
      </w:r>
      <w:r w:rsidRPr="00C74479">
        <w:rPr>
          <w:i/>
          <w:iCs/>
          <w:noProof/>
          <w:color w:val="auto"/>
          <w:sz w:val="18"/>
          <w:szCs w:val="18"/>
        </w:rPr>
        <w:fldChar w:fldCharType="separate"/>
      </w:r>
      <w:r w:rsidR="00AE01DB">
        <w:rPr>
          <w:i/>
          <w:iCs/>
          <w:noProof/>
          <w:color w:val="auto"/>
          <w:sz w:val="18"/>
          <w:szCs w:val="18"/>
        </w:rPr>
        <w:t>1</w:t>
      </w:r>
      <w:r w:rsidRPr="00C74479">
        <w:rPr>
          <w:i/>
          <w:iCs/>
          <w:noProof/>
          <w:color w:val="auto"/>
          <w:sz w:val="18"/>
          <w:szCs w:val="18"/>
        </w:rPr>
        <w:fldChar w:fldCharType="end"/>
      </w:r>
      <w:r w:rsidRPr="00C74479">
        <w:rPr>
          <w:i/>
          <w:iCs/>
          <w:noProof/>
          <w:color w:val="auto"/>
          <w:sz w:val="18"/>
          <w:szCs w:val="18"/>
        </w:rPr>
        <w:t xml:space="preserve"> – </w:t>
      </w:r>
      <w:r w:rsidR="009C1169">
        <w:rPr>
          <w:i/>
          <w:iCs/>
          <w:noProof/>
          <w:color w:val="auto"/>
          <w:sz w:val="18"/>
          <w:szCs w:val="18"/>
        </w:rPr>
        <w:t>Deliverables</w:t>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3260"/>
        <w:gridCol w:w="5810"/>
      </w:tblGrid>
      <w:tr w:rsidR="00C74479" w:rsidRPr="00C74479" w14:paraId="5A344DFA" w14:textId="77777777" w:rsidTr="002051D9">
        <w:trPr>
          <w:cnfStyle w:val="100000000000" w:firstRow="1" w:lastRow="0" w:firstColumn="0" w:lastColumn="0" w:oddVBand="0" w:evenVBand="0" w:oddHBand="0" w:evenHBand="0" w:firstRowFirstColumn="0" w:firstRowLastColumn="0" w:lastRowFirstColumn="0" w:lastRowLastColumn="0"/>
        </w:trPr>
        <w:tc>
          <w:tcPr>
            <w:tcW w:w="3260" w:type="dxa"/>
          </w:tcPr>
          <w:p w14:paraId="06947158" w14:textId="7F50F5B4" w:rsidR="00C74479" w:rsidRPr="00C74479" w:rsidRDefault="009C1169" w:rsidP="00C74479">
            <w:pPr>
              <w:spacing w:before="0" w:after="0" w:line="240" w:lineRule="auto"/>
              <w:rPr>
                <w:rFonts w:cs="Arial"/>
                <w:b/>
                <w:noProof/>
                <w:color w:val="FFFFFF" w:themeColor="background1"/>
              </w:rPr>
            </w:pPr>
            <w:bookmarkStart w:id="3" w:name="_Hlk190787897"/>
            <w:r>
              <w:rPr>
                <w:rFonts w:cs="Arial"/>
                <w:b/>
                <w:color w:val="FFFFFF" w:themeColor="background1"/>
              </w:rPr>
              <w:t>Deliverable</w:t>
            </w:r>
          </w:p>
        </w:tc>
        <w:tc>
          <w:tcPr>
            <w:tcW w:w="5810" w:type="dxa"/>
          </w:tcPr>
          <w:p w14:paraId="07CCE330" w14:textId="77777777" w:rsidR="00C74479" w:rsidRPr="00C74479" w:rsidRDefault="00C74479" w:rsidP="00C74479">
            <w:pPr>
              <w:spacing w:before="0" w:after="0" w:line="240" w:lineRule="auto"/>
              <w:rPr>
                <w:rFonts w:cs="Arial"/>
                <w:b/>
                <w:noProof/>
                <w:color w:val="FFFFFF" w:themeColor="background1"/>
              </w:rPr>
            </w:pPr>
            <w:r w:rsidRPr="00C74479">
              <w:rPr>
                <w:rFonts w:cs="Arial"/>
                <w:b/>
                <w:color w:val="FFFFFF" w:themeColor="background1"/>
              </w:rPr>
              <w:t>Definition</w:t>
            </w:r>
          </w:p>
        </w:tc>
      </w:tr>
      <w:tr w:rsidR="00C74479" w:rsidRPr="00C74479" w14:paraId="556D9174" w14:textId="77777777" w:rsidTr="002051D9">
        <w:tc>
          <w:tcPr>
            <w:tcW w:w="3260" w:type="dxa"/>
          </w:tcPr>
          <w:p w14:paraId="23A049BC" w14:textId="68BC283C" w:rsidR="00C74479" w:rsidRPr="00C74479" w:rsidRDefault="009C1169" w:rsidP="00C74479">
            <w:pPr>
              <w:spacing w:before="0" w:after="0" w:line="264" w:lineRule="auto"/>
              <w:rPr>
                <w:noProof/>
              </w:rPr>
            </w:pPr>
            <w:r>
              <w:rPr>
                <w:noProof/>
              </w:rPr>
              <w:t>Database Design Document</w:t>
            </w:r>
          </w:p>
        </w:tc>
        <w:tc>
          <w:tcPr>
            <w:tcW w:w="5810" w:type="dxa"/>
          </w:tcPr>
          <w:p w14:paraId="573989F0" w14:textId="4536FFDB" w:rsidR="00C74479" w:rsidRPr="00C74479" w:rsidRDefault="009C1169" w:rsidP="00C74479">
            <w:pPr>
              <w:spacing w:before="0" w:after="0" w:line="264" w:lineRule="auto"/>
              <w:rPr>
                <w:noProof/>
              </w:rPr>
            </w:pPr>
            <w:r w:rsidRPr="009C1169">
              <w:rPr>
                <w:noProof/>
              </w:rPr>
              <w:t>A detailed document outlining the database schema and relationships.</w:t>
            </w:r>
          </w:p>
        </w:tc>
      </w:tr>
      <w:tr w:rsidR="00C74479" w:rsidRPr="00C74479" w14:paraId="511C855E" w14:textId="77777777" w:rsidTr="002051D9">
        <w:trPr>
          <w:cnfStyle w:val="000000010000" w:firstRow="0" w:lastRow="0" w:firstColumn="0" w:lastColumn="0" w:oddVBand="0" w:evenVBand="0" w:oddHBand="0" w:evenHBand="1" w:firstRowFirstColumn="0" w:firstRowLastColumn="0" w:lastRowFirstColumn="0" w:lastRowLastColumn="0"/>
        </w:trPr>
        <w:tc>
          <w:tcPr>
            <w:tcW w:w="3260" w:type="dxa"/>
          </w:tcPr>
          <w:p w14:paraId="6772041A" w14:textId="372FEF9A" w:rsidR="009C1169" w:rsidRPr="00C74479" w:rsidRDefault="009C1169" w:rsidP="009C1169">
            <w:pPr>
              <w:spacing w:before="0" w:after="0" w:line="264" w:lineRule="auto"/>
              <w:rPr>
                <w:noProof/>
              </w:rPr>
            </w:pPr>
            <w:r>
              <w:rPr>
                <w:noProof/>
              </w:rPr>
              <w:t>Functional Database System</w:t>
            </w:r>
          </w:p>
        </w:tc>
        <w:tc>
          <w:tcPr>
            <w:tcW w:w="5810" w:type="dxa"/>
          </w:tcPr>
          <w:p w14:paraId="1C14480B" w14:textId="3CEDD628" w:rsidR="00C74479" w:rsidRPr="00C74479" w:rsidRDefault="009C1169" w:rsidP="009C1169">
            <w:pPr>
              <w:spacing w:before="0" w:after="0" w:line="264" w:lineRule="auto"/>
              <w:rPr>
                <w:noProof/>
              </w:rPr>
            </w:pPr>
            <w:r w:rsidRPr="009C1169">
              <w:rPr>
                <w:noProof/>
              </w:rPr>
              <w:t>A fully functional database system that meets all specified requirements.</w:t>
            </w:r>
          </w:p>
        </w:tc>
      </w:tr>
      <w:bookmarkEnd w:id="0"/>
      <w:tr w:rsidR="009C1169" w:rsidRPr="00C74479" w14:paraId="2D8B8541" w14:textId="77777777" w:rsidTr="002051D9">
        <w:tc>
          <w:tcPr>
            <w:tcW w:w="3260" w:type="dxa"/>
          </w:tcPr>
          <w:p w14:paraId="4DEBDAF0" w14:textId="23D8E1B9" w:rsidR="009C1169" w:rsidRPr="00C74479" w:rsidRDefault="009C1169" w:rsidP="009C1169">
            <w:pPr>
              <w:spacing w:before="0" w:after="0" w:line="264" w:lineRule="auto"/>
              <w:rPr>
                <w:noProof/>
              </w:rPr>
            </w:pPr>
            <w:r>
              <w:rPr>
                <w:noProof/>
              </w:rPr>
              <w:t>Testing Report</w:t>
            </w:r>
          </w:p>
        </w:tc>
        <w:tc>
          <w:tcPr>
            <w:tcW w:w="5810" w:type="dxa"/>
          </w:tcPr>
          <w:p w14:paraId="6C3AF9BC" w14:textId="2F14BF15" w:rsidR="009C1169" w:rsidRPr="00C74479" w:rsidRDefault="009C1169" w:rsidP="00C74479">
            <w:pPr>
              <w:spacing w:before="0" w:after="0" w:line="264" w:lineRule="auto"/>
              <w:rPr>
                <w:noProof/>
              </w:rPr>
            </w:pPr>
            <w:r w:rsidRPr="009C1169">
              <w:rPr>
                <w:noProof/>
              </w:rPr>
              <w:t>A report detailing the results of system testing and quality assurance.</w:t>
            </w:r>
          </w:p>
        </w:tc>
      </w:tr>
    </w:tbl>
    <w:p w14:paraId="74E0E8DA" w14:textId="445440E7" w:rsidR="002051D9" w:rsidRDefault="00516542" w:rsidP="002051D9">
      <w:pPr>
        <w:pStyle w:val="Heading1"/>
      </w:pPr>
      <w:bookmarkStart w:id="4" w:name="_Toc190800415"/>
      <w:bookmarkEnd w:id="3"/>
      <w:r>
        <w:t>Requirements</w:t>
      </w:r>
      <w:bookmarkEnd w:id="4"/>
    </w:p>
    <w:p w14:paraId="179AD7F9" w14:textId="3529DACF" w:rsidR="00AE5538" w:rsidRPr="00AE5538" w:rsidRDefault="00AE5538" w:rsidP="00AE5538">
      <w:r>
        <w:t>After a thorough investigation of the day-to-day operations of the Medical Practice, a business analyst has defined the business rules and business data for the medical practice.</w:t>
      </w:r>
      <w:r>
        <w:t xml:space="preserve"> T</w:t>
      </w:r>
      <w:r>
        <w:t xml:space="preserve">he database </w:t>
      </w:r>
      <w:r>
        <w:t>will</w:t>
      </w:r>
      <w:r>
        <w:t xml:space="preserve"> </w:t>
      </w:r>
      <w:r>
        <w:t>not</w:t>
      </w:r>
      <w:r>
        <w:t xml:space="preserve"> be extended to meet any other hypothetical requirements that are not described by these business rules</w:t>
      </w:r>
      <w:r>
        <w:t>.</w:t>
      </w:r>
    </w:p>
    <w:p w14:paraId="7351EE60" w14:textId="032FDF33" w:rsidR="002051D9" w:rsidRDefault="00C16CE1" w:rsidP="002051D9">
      <w:pPr>
        <w:pStyle w:val="Heading2"/>
      </w:pPr>
      <w:bookmarkStart w:id="5" w:name="_Toc190800416"/>
      <w:r>
        <w:t>Business Requirements</w:t>
      </w:r>
      <w:bookmarkEnd w:id="5"/>
    </w:p>
    <w:p w14:paraId="238467D8" w14:textId="2B22BE26" w:rsidR="00952E1D" w:rsidRPr="00C20EF8" w:rsidRDefault="00C20EF8" w:rsidP="00952E1D">
      <w:r w:rsidRPr="00C20EF8">
        <w:rPr>
          <w:b/>
          <w:bCs/>
        </w:rPr>
        <w:t xml:space="preserve">Patient Management, Appointment Management, Practitioner Management, </w:t>
      </w:r>
      <w:r w:rsidRPr="00C20EF8">
        <w:t>and</w:t>
      </w:r>
      <w:r w:rsidRPr="00C20EF8">
        <w:rPr>
          <w:b/>
          <w:bCs/>
        </w:rPr>
        <w:t xml:space="preserve"> Pathology Test Request Management—</w:t>
      </w:r>
      <w:r w:rsidRPr="00C20EF8">
        <w:t xml:space="preserve">are crucial components of a Medical Practice Management system because they address the core operational needs of a medical practice. </w:t>
      </w:r>
    </w:p>
    <w:p w14:paraId="2932CA65" w14:textId="10088114" w:rsidR="002051D9" w:rsidRDefault="00952E1D" w:rsidP="002051D9">
      <w:pPr>
        <w:pStyle w:val="Heading3"/>
      </w:pPr>
      <w:r>
        <w:t>Patient management</w:t>
      </w:r>
    </w:p>
    <w:p w14:paraId="716B0D84" w14:textId="003E36C4" w:rsidR="00917C4B" w:rsidRPr="00917C4B" w:rsidRDefault="00917C4B" w:rsidP="00917C4B">
      <w:r w:rsidRPr="00917C4B">
        <w:t>Accurate and secure storage of patient information is essential for providing quality care and ensuring compliance with healthcare regulations. Efficient patient data management helps in making informed decisions about patient care and streamlines administrative tasks.</w:t>
      </w:r>
    </w:p>
    <w:p w14:paraId="74D0C286" w14:textId="783A7573" w:rsidR="00917C4B" w:rsidRPr="00917C4B" w:rsidRDefault="00917C4B" w:rsidP="00917C4B">
      <w:r>
        <w:t>We should e</w:t>
      </w:r>
      <w:r w:rsidRPr="00917C4B">
        <w:t>nsure secure and organized storage of patient demographics, medical history, and contact information. The system should allow for easy retrieval and updating of patient records while maintaining compliance with healthcare regulations such as HIPAA.</w:t>
      </w:r>
    </w:p>
    <w:p w14:paraId="00E95D3E" w14:textId="2877E4ED" w:rsidR="00952E1D" w:rsidRDefault="00952E1D" w:rsidP="00952E1D">
      <w:pPr>
        <w:pStyle w:val="Heading3"/>
      </w:pPr>
      <w:r>
        <w:lastRenderedPageBreak/>
        <w:t>Appointment</w:t>
      </w:r>
      <w:r>
        <w:t xml:space="preserve"> management</w:t>
      </w:r>
    </w:p>
    <w:p w14:paraId="5E7C39A1" w14:textId="6D165628" w:rsidR="00917C4B" w:rsidRPr="00917C4B" w:rsidRDefault="00917C4B" w:rsidP="00917C4B">
      <w:r w:rsidRPr="00917C4B">
        <w:t>Effective appointment scheduling is vital for maximizing clinic capacity, reducing no-show rates, and improving patient flow. It ensures that patients receive timely care while optimizing practitioner time.</w:t>
      </w:r>
    </w:p>
    <w:p w14:paraId="2B2546C5" w14:textId="7CF364A7" w:rsidR="00917C4B" w:rsidRPr="00917C4B" w:rsidRDefault="000C7338" w:rsidP="00917C4B">
      <w:r>
        <w:t>Thus,</w:t>
      </w:r>
      <w:r w:rsidR="00917C4B">
        <w:t xml:space="preserve"> we should d</w:t>
      </w:r>
      <w:r w:rsidR="00917C4B" w:rsidRPr="00917C4B">
        <w:t>evelop an efficient system for scheduling and managing patient appointments with various practitioners, considering their availability and scheduling constraints.</w:t>
      </w:r>
    </w:p>
    <w:p w14:paraId="1289BCC9" w14:textId="52A25344" w:rsidR="00952E1D" w:rsidRDefault="00952E1D" w:rsidP="00952E1D">
      <w:pPr>
        <w:pStyle w:val="Heading3"/>
      </w:pPr>
      <w:r>
        <w:t>Practitioner management</w:t>
      </w:r>
    </w:p>
    <w:p w14:paraId="40CCC015" w14:textId="3BA7B659" w:rsidR="00917C4B" w:rsidRDefault="00917C4B" w:rsidP="00917C4B">
      <w:r w:rsidRPr="00917C4B">
        <w:t>Maintaining accurate records of practitioner availability and specialties helps in efficient appointment allocation and ensures that patients are seen by the appropriate healthcare professionals.</w:t>
      </w:r>
    </w:p>
    <w:p w14:paraId="4C19F221" w14:textId="3DAC0B3E" w:rsidR="00917C4B" w:rsidRPr="00917C4B" w:rsidRDefault="000C7338" w:rsidP="00917C4B">
      <w:r>
        <w:t>So,</w:t>
      </w:r>
      <w:r w:rsidR="00917C4B">
        <w:t xml:space="preserve"> we should m</w:t>
      </w:r>
      <w:r w:rsidR="00917C4B" w:rsidRPr="00917C4B">
        <w:t>aintain accurate records of practitioner specialties, availability, and schedules to ensure efficient appointment allocation.</w:t>
      </w:r>
    </w:p>
    <w:p w14:paraId="28B51EC8" w14:textId="41C9421E" w:rsidR="00952E1D" w:rsidRDefault="00952E1D" w:rsidP="00952E1D">
      <w:pPr>
        <w:pStyle w:val="Heading3"/>
      </w:pPr>
      <w:r>
        <w:t>Pathology test request</w:t>
      </w:r>
      <w:r>
        <w:t xml:space="preserve"> management</w:t>
      </w:r>
    </w:p>
    <w:p w14:paraId="02C4CBEF" w14:textId="77777777" w:rsidR="00917C4B" w:rsidRDefault="00917C4B" w:rsidP="00952E1D">
      <w:r w:rsidRPr="00917C4B">
        <w:t>Efficient management of pathology tests is crucial for diagnosing and treating patients effectively. It helps in ensuring that tests are ordered appropriately, reducing unnecessary tests, and streamlining the process from request to result reporting.</w:t>
      </w:r>
    </w:p>
    <w:p w14:paraId="22D63038" w14:textId="77D5525F" w:rsidR="00952E1D" w:rsidRDefault="00917C4B" w:rsidP="00952E1D">
      <w:r>
        <w:t>The</w:t>
      </w:r>
      <w:r w:rsidR="00582921">
        <w:t>refor</w:t>
      </w:r>
      <w:r w:rsidR="00445AD5">
        <w:t>e</w:t>
      </w:r>
      <w:r w:rsidR="00582921">
        <w:t>,</w:t>
      </w:r>
      <w:r>
        <w:t xml:space="preserve"> we should i</w:t>
      </w:r>
      <w:r w:rsidRPr="00917C4B">
        <w:t>mplement a system for requesting, tracking, and recording pathology tests ordered for patients, ensuring accurate and timely processing.</w:t>
      </w:r>
    </w:p>
    <w:p w14:paraId="41F6810D" w14:textId="77777777" w:rsidR="008A236E" w:rsidRDefault="008A236E" w:rsidP="00952E1D"/>
    <w:p w14:paraId="561B6B42" w14:textId="77777777" w:rsidR="00996881" w:rsidRDefault="00996881" w:rsidP="00952E1D"/>
    <w:p w14:paraId="0410AC6D" w14:textId="77777777" w:rsidR="00996881" w:rsidRDefault="00996881" w:rsidP="00952E1D"/>
    <w:p w14:paraId="4E6D0168" w14:textId="77777777" w:rsidR="00996881" w:rsidRPr="00952E1D" w:rsidRDefault="00996881" w:rsidP="00952E1D"/>
    <w:p w14:paraId="5EEF9C0C" w14:textId="12524DB6" w:rsidR="00C16CE1" w:rsidRDefault="00C16CE1" w:rsidP="00C16CE1">
      <w:pPr>
        <w:pStyle w:val="Heading2"/>
      </w:pPr>
      <w:bookmarkStart w:id="6" w:name="_Toc190800417"/>
      <w:r>
        <w:lastRenderedPageBreak/>
        <w:t>Detailed Requirements</w:t>
      </w:r>
      <w:bookmarkEnd w:id="6"/>
    </w:p>
    <w:p w14:paraId="29426442" w14:textId="4B60A5E7" w:rsidR="00C16CE1" w:rsidRDefault="00C16CE1" w:rsidP="00C16CE1">
      <w:pPr>
        <w:pStyle w:val="Heading3"/>
      </w:pPr>
      <w:r>
        <w:t>Functional Requirements</w:t>
      </w:r>
    </w:p>
    <w:p w14:paraId="34F380C2" w14:textId="05651371" w:rsidR="00D321B0" w:rsidRDefault="00D321B0" w:rsidP="00E923AC"/>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1560"/>
        <w:gridCol w:w="7510"/>
      </w:tblGrid>
      <w:tr w:rsidR="007C1B2A" w:rsidRPr="00C74479" w14:paraId="5A6F9C55" w14:textId="77777777" w:rsidTr="007C1B2A">
        <w:trPr>
          <w:cnfStyle w:val="100000000000" w:firstRow="1" w:lastRow="0" w:firstColumn="0" w:lastColumn="0" w:oddVBand="0" w:evenVBand="0" w:oddHBand="0" w:evenHBand="0" w:firstRowFirstColumn="0" w:firstRowLastColumn="0" w:lastRowFirstColumn="0" w:lastRowLastColumn="0"/>
        </w:trPr>
        <w:tc>
          <w:tcPr>
            <w:tcW w:w="1560" w:type="dxa"/>
          </w:tcPr>
          <w:p w14:paraId="67F5E80A" w14:textId="6265D350" w:rsidR="007C1B2A" w:rsidRPr="00C74479" w:rsidRDefault="004A6013" w:rsidP="00F23CD4">
            <w:pPr>
              <w:spacing w:before="0" w:after="0" w:line="240" w:lineRule="auto"/>
              <w:rPr>
                <w:rFonts w:cs="Arial"/>
                <w:b/>
                <w:noProof/>
                <w:color w:val="FFFFFF" w:themeColor="background1"/>
              </w:rPr>
            </w:pPr>
            <w:r>
              <w:rPr>
                <w:rFonts w:cs="Arial"/>
                <w:b/>
                <w:color w:val="FFFFFF" w:themeColor="background1"/>
              </w:rPr>
              <w:t>Data</w:t>
            </w:r>
          </w:p>
        </w:tc>
        <w:tc>
          <w:tcPr>
            <w:tcW w:w="7510" w:type="dxa"/>
          </w:tcPr>
          <w:p w14:paraId="5FD3C669" w14:textId="06EC8742" w:rsidR="007C1B2A" w:rsidRPr="00C74479" w:rsidRDefault="007C1B2A" w:rsidP="00F23CD4">
            <w:pPr>
              <w:spacing w:before="0" w:after="0" w:line="240" w:lineRule="auto"/>
              <w:rPr>
                <w:rFonts w:cs="Arial"/>
                <w:b/>
                <w:noProof/>
                <w:color w:val="FFFFFF" w:themeColor="background1"/>
              </w:rPr>
            </w:pPr>
            <w:r>
              <w:rPr>
                <w:rFonts w:cs="Arial"/>
                <w:b/>
                <w:color w:val="FFFFFF" w:themeColor="background1"/>
              </w:rPr>
              <w:t>Functional Requirement</w:t>
            </w:r>
          </w:p>
        </w:tc>
      </w:tr>
      <w:tr w:rsidR="007C1B2A" w:rsidRPr="00C74479" w14:paraId="020D816D" w14:textId="77777777" w:rsidTr="007C1B2A">
        <w:tc>
          <w:tcPr>
            <w:tcW w:w="1560" w:type="dxa"/>
          </w:tcPr>
          <w:p w14:paraId="06CD6231" w14:textId="6C59B613" w:rsidR="007C1B2A" w:rsidRPr="00C74479" w:rsidRDefault="007C1B2A" w:rsidP="00F23CD4">
            <w:pPr>
              <w:spacing w:before="0" w:after="0" w:line="264" w:lineRule="auto"/>
              <w:rPr>
                <w:noProof/>
              </w:rPr>
            </w:pPr>
            <w:r>
              <w:rPr>
                <w:noProof/>
              </w:rPr>
              <w:t>Patient</w:t>
            </w:r>
            <w:r w:rsidR="004A6013">
              <w:rPr>
                <w:noProof/>
              </w:rPr>
              <w:t xml:space="preserve"> </w:t>
            </w:r>
          </w:p>
        </w:tc>
        <w:tc>
          <w:tcPr>
            <w:tcW w:w="7510" w:type="dxa"/>
          </w:tcPr>
          <w:p w14:paraId="50DC78F3" w14:textId="77777777" w:rsidR="00457171" w:rsidRPr="00457171" w:rsidRDefault="00457171" w:rsidP="00457171">
            <w:pPr>
              <w:numPr>
                <w:ilvl w:val="0"/>
                <w:numId w:val="40"/>
              </w:numPr>
              <w:spacing w:before="0" w:after="0" w:line="264" w:lineRule="auto"/>
              <w:rPr>
                <w:noProof/>
              </w:rPr>
            </w:pPr>
            <w:r w:rsidRPr="00457171">
              <w:rPr>
                <w:noProof/>
              </w:rPr>
              <w:t>Store patient's current personal data including:</w:t>
            </w:r>
          </w:p>
          <w:p w14:paraId="3518CFD4" w14:textId="77777777" w:rsidR="00457171" w:rsidRPr="00457171" w:rsidRDefault="00457171" w:rsidP="00457171">
            <w:pPr>
              <w:numPr>
                <w:ilvl w:val="1"/>
                <w:numId w:val="40"/>
              </w:numPr>
              <w:spacing w:before="0" w:after="0" w:line="264" w:lineRule="auto"/>
              <w:rPr>
                <w:noProof/>
              </w:rPr>
            </w:pPr>
            <w:r w:rsidRPr="00457171">
              <w:rPr>
                <w:noProof/>
              </w:rPr>
              <w:t>Title, First name, Middle Initial, Last name</w:t>
            </w:r>
          </w:p>
          <w:p w14:paraId="13E9D1C8" w14:textId="77777777" w:rsidR="00457171" w:rsidRPr="00457171" w:rsidRDefault="00457171" w:rsidP="00457171">
            <w:pPr>
              <w:numPr>
                <w:ilvl w:val="1"/>
                <w:numId w:val="40"/>
              </w:numPr>
              <w:spacing w:before="0" w:after="0" w:line="264" w:lineRule="auto"/>
              <w:rPr>
                <w:noProof/>
              </w:rPr>
            </w:pPr>
            <w:r w:rsidRPr="00457171">
              <w:rPr>
                <w:noProof/>
              </w:rPr>
              <w:t>House/unit/lot number, Street/road name, Suburb, State, Post Code</w:t>
            </w:r>
          </w:p>
          <w:p w14:paraId="0C21B05D" w14:textId="77777777" w:rsidR="00457171" w:rsidRPr="00457171" w:rsidRDefault="00457171" w:rsidP="00457171">
            <w:pPr>
              <w:numPr>
                <w:ilvl w:val="1"/>
                <w:numId w:val="40"/>
              </w:numPr>
              <w:spacing w:before="0" w:after="0" w:line="264" w:lineRule="auto"/>
              <w:rPr>
                <w:noProof/>
              </w:rPr>
            </w:pPr>
            <w:r w:rsidRPr="00457171">
              <w:rPr>
                <w:noProof/>
              </w:rPr>
              <w:t>Home Phone Number, Mobile Phone Number</w:t>
            </w:r>
          </w:p>
          <w:p w14:paraId="037796F0" w14:textId="77777777" w:rsidR="00457171" w:rsidRPr="00457171" w:rsidRDefault="00457171" w:rsidP="00457171">
            <w:pPr>
              <w:numPr>
                <w:ilvl w:val="1"/>
                <w:numId w:val="40"/>
              </w:numPr>
              <w:spacing w:before="0" w:after="0" w:line="264" w:lineRule="auto"/>
              <w:rPr>
                <w:noProof/>
              </w:rPr>
            </w:pPr>
            <w:r w:rsidRPr="00457171">
              <w:rPr>
                <w:noProof/>
              </w:rPr>
              <w:t>Medicare Number (if applicable)</w:t>
            </w:r>
          </w:p>
          <w:p w14:paraId="1DE61CAD" w14:textId="77777777" w:rsidR="00457171" w:rsidRPr="00457171" w:rsidRDefault="00457171" w:rsidP="00457171">
            <w:pPr>
              <w:numPr>
                <w:ilvl w:val="1"/>
                <w:numId w:val="40"/>
              </w:numPr>
              <w:spacing w:before="0" w:after="0" w:line="264" w:lineRule="auto"/>
              <w:rPr>
                <w:noProof/>
              </w:rPr>
            </w:pPr>
            <w:r w:rsidRPr="00457171">
              <w:rPr>
                <w:noProof/>
              </w:rPr>
              <w:t>Date of Birth</w:t>
            </w:r>
          </w:p>
          <w:p w14:paraId="1FE6E820" w14:textId="77777777" w:rsidR="00457171" w:rsidRPr="00457171" w:rsidRDefault="00457171" w:rsidP="00457171">
            <w:pPr>
              <w:numPr>
                <w:ilvl w:val="1"/>
                <w:numId w:val="40"/>
              </w:numPr>
              <w:spacing w:before="0" w:after="0" w:line="264" w:lineRule="auto"/>
              <w:rPr>
                <w:noProof/>
              </w:rPr>
            </w:pPr>
            <w:r w:rsidRPr="00457171">
              <w:rPr>
                <w:noProof/>
              </w:rPr>
              <w:t>Gender</w:t>
            </w:r>
          </w:p>
          <w:p w14:paraId="7863CDD7" w14:textId="77777777" w:rsidR="00457171" w:rsidRPr="00457171" w:rsidRDefault="00457171" w:rsidP="00457171">
            <w:pPr>
              <w:numPr>
                <w:ilvl w:val="0"/>
                <w:numId w:val="40"/>
              </w:numPr>
              <w:spacing w:before="0" w:after="0" w:line="264" w:lineRule="auto"/>
              <w:rPr>
                <w:noProof/>
              </w:rPr>
            </w:pPr>
            <w:r w:rsidRPr="00457171">
              <w:rPr>
                <w:noProof/>
              </w:rPr>
              <w:t>Allow updating of patient's current personal details.</w:t>
            </w:r>
          </w:p>
          <w:p w14:paraId="27DCB67B" w14:textId="77777777" w:rsidR="00457171" w:rsidRPr="00457171" w:rsidRDefault="00457171" w:rsidP="00457171">
            <w:pPr>
              <w:numPr>
                <w:ilvl w:val="0"/>
                <w:numId w:val="40"/>
              </w:numPr>
              <w:spacing w:before="0" w:after="0" w:line="264" w:lineRule="auto"/>
              <w:rPr>
                <w:noProof/>
              </w:rPr>
            </w:pPr>
            <w:r w:rsidRPr="00457171">
              <w:rPr>
                <w:noProof/>
              </w:rPr>
              <w:t>Validate that all addresses are within Australia.</w:t>
            </w:r>
          </w:p>
          <w:p w14:paraId="59514C72" w14:textId="77777777" w:rsidR="00457171" w:rsidRPr="00457171" w:rsidRDefault="00457171" w:rsidP="00457171">
            <w:pPr>
              <w:numPr>
                <w:ilvl w:val="0"/>
                <w:numId w:val="40"/>
              </w:numPr>
              <w:spacing w:before="0" w:after="0" w:line="264" w:lineRule="auto"/>
              <w:rPr>
                <w:noProof/>
              </w:rPr>
            </w:pPr>
            <w:r w:rsidRPr="00457171">
              <w:rPr>
                <w:noProof/>
              </w:rPr>
              <w:t>Store only the patient's current details.</w:t>
            </w:r>
          </w:p>
          <w:p w14:paraId="1EEEA15C" w14:textId="77777777" w:rsidR="00457171" w:rsidRPr="00457171" w:rsidRDefault="00457171" w:rsidP="00457171">
            <w:pPr>
              <w:numPr>
                <w:ilvl w:val="0"/>
                <w:numId w:val="40"/>
              </w:numPr>
              <w:spacing w:before="0" w:after="0" w:line="264" w:lineRule="auto"/>
              <w:rPr>
                <w:noProof/>
              </w:rPr>
            </w:pPr>
            <w:r w:rsidRPr="00457171">
              <w:rPr>
                <w:noProof/>
              </w:rPr>
              <w:t>Make Medicare Number optional.</w:t>
            </w:r>
          </w:p>
          <w:p w14:paraId="43B10822" w14:textId="77777777" w:rsidR="00457171" w:rsidRPr="00457171" w:rsidRDefault="00457171" w:rsidP="00457171">
            <w:pPr>
              <w:numPr>
                <w:ilvl w:val="0"/>
                <w:numId w:val="40"/>
              </w:numPr>
              <w:spacing w:before="0" w:after="0" w:line="264" w:lineRule="auto"/>
              <w:rPr>
                <w:noProof/>
              </w:rPr>
            </w:pPr>
            <w:r w:rsidRPr="00457171">
              <w:rPr>
                <w:noProof/>
              </w:rPr>
              <w:t>Allow the following operations on patient data:</w:t>
            </w:r>
          </w:p>
          <w:p w14:paraId="7991E5A7" w14:textId="77777777" w:rsidR="00457171" w:rsidRPr="00457171" w:rsidRDefault="00457171" w:rsidP="00457171">
            <w:pPr>
              <w:numPr>
                <w:ilvl w:val="1"/>
                <w:numId w:val="40"/>
              </w:numPr>
              <w:spacing w:before="0" w:after="0" w:line="264" w:lineRule="auto"/>
              <w:rPr>
                <w:noProof/>
              </w:rPr>
            </w:pPr>
            <w:r w:rsidRPr="00457171">
              <w:rPr>
                <w:noProof/>
              </w:rPr>
              <w:t>Insert details of a new patient</w:t>
            </w:r>
          </w:p>
          <w:p w14:paraId="6D2427AF" w14:textId="77777777" w:rsidR="00457171" w:rsidRPr="00457171" w:rsidRDefault="00457171" w:rsidP="00457171">
            <w:pPr>
              <w:numPr>
                <w:ilvl w:val="1"/>
                <w:numId w:val="40"/>
              </w:numPr>
              <w:spacing w:before="0" w:after="0" w:line="264" w:lineRule="auto"/>
              <w:rPr>
                <w:noProof/>
              </w:rPr>
            </w:pPr>
            <w:r w:rsidRPr="00457171">
              <w:rPr>
                <w:noProof/>
              </w:rPr>
              <w:t>Retrieve details of an existing patient</w:t>
            </w:r>
          </w:p>
          <w:p w14:paraId="1F1353B2" w14:textId="77777777" w:rsidR="00457171" w:rsidRPr="00457171" w:rsidRDefault="00457171" w:rsidP="00457171">
            <w:pPr>
              <w:numPr>
                <w:ilvl w:val="1"/>
                <w:numId w:val="40"/>
              </w:numPr>
              <w:spacing w:before="0" w:after="0" w:line="264" w:lineRule="auto"/>
              <w:rPr>
                <w:noProof/>
              </w:rPr>
            </w:pPr>
            <w:r w:rsidRPr="00457171">
              <w:rPr>
                <w:noProof/>
              </w:rPr>
              <w:t>Update details of an existing patient</w:t>
            </w:r>
          </w:p>
          <w:p w14:paraId="103CA834" w14:textId="1B7FB455" w:rsidR="007B4801" w:rsidRPr="00C74479" w:rsidRDefault="00457171" w:rsidP="00F23CD4">
            <w:pPr>
              <w:numPr>
                <w:ilvl w:val="0"/>
                <w:numId w:val="40"/>
              </w:numPr>
              <w:spacing w:before="0" w:after="0" w:line="264" w:lineRule="auto"/>
              <w:rPr>
                <w:noProof/>
              </w:rPr>
            </w:pPr>
            <w:r w:rsidRPr="00457171">
              <w:rPr>
                <w:noProof/>
              </w:rPr>
              <w:t>Prevent deletion of patient records.</w:t>
            </w:r>
          </w:p>
        </w:tc>
      </w:tr>
      <w:tr w:rsidR="007C1B2A" w:rsidRPr="00C74479" w14:paraId="3F37B50F" w14:textId="77777777" w:rsidTr="007C1B2A">
        <w:trPr>
          <w:cnfStyle w:val="000000010000" w:firstRow="0" w:lastRow="0" w:firstColumn="0" w:lastColumn="0" w:oddVBand="0" w:evenVBand="0" w:oddHBand="0" w:evenHBand="1" w:firstRowFirstColumn="0" w:firstRowLastColumn="0" w:lastRowFirstColumn="0" w:lastRowLastColumn="0"/>
        </w:trPr>
        <w:tc>
          <w:tcPr>
            <w:tcW w:w="1560" w:type="dxa"/>
          </w:tcPr>
          <w:p w14:paraId="5B2ADE5B" w14:textId="1E8FDDA9" w:rsidR="007C1B2A" w:rsidRPr="00C74479" w:rsidRDefault="007C1B2A" w:rsidP="00F23CD4">
            <w:pPr>
              <w:spacing w:before="0" w:after="0" w:line="264" w:lineRule="auto"/>
              <w:rPr>
                <w:noProof/>
              </w:rPr>
            </w:pPr>
            <w:r>
              <w:rPr>
                <w:noProof/>
              </w:rPr>
              <w:lastRenderedPageBreak/>
              <w:t>Appointment</w:t>
            </w:r>
          </w:p>
        </w:tc>
        <w:tc>
          <w:tcPr>
            <w:tcW w:w="7510" w:type="dxa"/>
          </w:tcPr>
          <w:p w14:paraId="2760ABFA" w14:textId="77777777" w:rsidR="00457171" w:rsidRPr="00457171" w:rsidRDefault="00457171" w:rsidP="00457171">
            <w:pPr>
              <w:numPr>
                <w:ilvl w:val="0"/>
                <w:numId w:val="39"/>
              </w:numPr>
              <w:spacing w:before="0" w:after="0" w:line="264" w:lineRule="auto"/>
              <w:rPr>
                <w:noProof/>
              </w:rPr>
            </w:pPr>
            <w:r w:rsidRPr="00457171">
              <w:rPr>
                <w:noProof/>
              </w:rPr>
              <w:t>Store details of past and future appointments made by the Receptionist for patients with practitioners.</w:t>
            </w:r>
          </w:p>
          <w:p w14:paraId="42B25669" w14:textId="77777777" w:rsidR="00457171" w:rsidRPr="00457171" w:rsidRDefault="00457171" w:rsidP="00457171">
            <w:pPr>
              <w:numPr>
                <w:ilvl w:val="0"/>
                <w:numId w:val="39"/>
              </w:numPr>
              <w:spacing w:before="0" w:after="0" w:line="264" w:lineRule="auto"/>
              <w:rPr>
                <w:noProof/>
              </w:rPr>
            </w:pPr>
            <w:r w:rsidRPr="00457171">
              <w:rPr>
                <w:noProof/>
              </w:rPr>
              <w:t>Store specific appointment details:</w:t>
            </w:r>
          </w:p>
          <w:p w14:paraId="4EA9C3A6" w14:textId="77777777" w:rsidR="00457171" w:rsidRPr="00457171" w:rsidRDefault="00457171" w:rsidP="00457171">
            <w:pPr>
              <w:numPr>
                <w:ilvl w:val="1"/>
                <w:numId w:val="39"/>
              </w:numPr>
              <w:spacing w:before="0" w:after="0" w:line="264" w:lineRule="auto"/>
              <w:rPr>
                <w:noProof/>
              </w:rPr>
            </w:pPr>
            <w:r w:rsidRPr="00457171">
              <w:rPr>
                <w:noProof/>
              </w:rPr>
              <w:t>Patient: Title, first name, surname, date of birth</w:t>
            </w:r>
          </w:p>
          <w:p w14:paraId="61C39869" w14:textId="77777777" w:rsidR="00457171" w:rsidRPr="00457171" w:rsidRDefault="00457171" w:rsidP="00457171">
            <w:pPr>
              <w:numPr>
                <w:ilvl w:val="1"/>
                <w:numId w:val="39"/>
              </w:numPr>
              <w:spacing w:before="0" w:after="0" w:line="264" w:lineRule="auto"/>
              <w:rPr>
                <w:noProof/>
              </w:rPr>
            </w:pPr>
            <w:r w:rsidRPr="00457171">
              <w:rPr>
                <w:noProof/>
              </w:rPr>
              <w:t>Practitioner: Title, first name, surname, type</w:t>
            </w:r>
          </w:p>
          <w:p w14:paraId="27BADD92" w14:textId="77777777" w:rsidR="00457171" w:rsidRPr="00457171" w:rsidRDefault="00457171" w:rsidP="00457171">
            <w:pPr>
              <w:numPr>
                <w:ilvl w:val="1"/>
                <w:numId w:val="39"/>
              </w:numPr>
              <w:spacing w:before="0" w:after="0" w:line="264" w:lineRule="auto"/>
              <w:rPr>
                <w:noProof/>
              </w:rPr>
            </w:pPr>
            <w:r w:rsidRPr="00457171">
              <w:rPr>
                <w:noProof/>
              </w:rPr>
              <w:t>Appointment: Date and start time</w:t>
            </w:r>
          </w:p>
          <w:p w14:paraId="46D2F352" w14:textId="77777777" w:rsidR="00457171" w:rsidRPr="00457171" w:rsidRDefault="00457171" w:rsidP="00457171">
            <w:pPr>
              <w:numPr>
                <w:ilvl w:val="0"/>
                <w:numId w:val="39"/>
              </w:numPr>
              <w:spacing w:before="0" w:after="0" w:line="264" w:lineRule="auto"/>
              <w:rPr>
                <w:noProof/>
              </w:rPr>
            </w:pPr>
            <w:r w:rsidRPr="00457171">
              <w:rPr>
                <w:noProof/>
              </w:rPr>
              <w:t>Allow operations on appointment data:</w:t>
            </w:r>
          </w:p>
          <w:p w14:paraId="25CD5CFE" w14:textId="77777777" w:rsidR="00457171" w:rsidRPr="00457171" w:rsidRDefault="00457171" w:rsidP="00457171">
            <w:pPr>
              <w:numPr>
                <w:ilvl w:val="1"/>
                <w:numId w:val="39"/>
              </w:numPr>
              <w:spacing w:before="0" w:after="0" w:line="264" w:lineRule="auto"/>
              <w:rPr>
                <w:noProof/>
              </w:rPr>
            </w:pPr>
            <w:r w:rsidRPr="00457171">
              <w:rPr>
                <w:noProof/>
              </w:rPr>
              <w:t>Create new appointments</w:t>
            </w:r>
          </w:p>
          <w:p w14:paraId="52754BB2" w14:textId="77777777" w:rsidR="00457171" w:rsidRPr="00457171" w:rsidRDefault="00457171" w:rsidP="00457171">
            <w:pPr>
              <w:numPr>
                <w:ilvl w:val="1"/>
                <w:numId w:val="39"/>
              </w:numPr>
              <w:spacing w:before="0" w:after="0" w:line="264" w:lineRule="auto"/>
              <w:rPr>
                <w:noProof/>
              </w:rPr>
            </w:pPr>
            <w:r w:rsidRPr="00457171">
              <w:rPr>
                <w:noProof/>
              </w:rPr>
              <w:t>Retrieve patient's appointments</w:t>
            </w:r>
          </w:p>
          <w:p w14:paraId="78E5DA2E" w14:textId="77777777" w:rsidR="00457171" w:rsidRPr="00457171" w:rsidRDefault="00457171" w:rsidP="00457171">
            <w:pPr>
              <w:numPr>
                <w:ilvl w:val="1"/>
                <w:numId w:val="39"/>
              </w:numPr>
              <w:spacing w:before="0" w:after="0" w:line="264" w:lineRule="auto"/>
              <w:rPr>
                <w:noProof/>
              </w:rPr>
            </w:pPr>
            <w:r w:rsidRPr="00457171">
              <w:rPr>
                <w:noProof/>
              </w:rPr>
              <w:t>Retrieve practitioner's appointments</w:t>
            </w:r>
          </w:p>
          <w:p w14:paraId="24F013D8" w14:textId="77777777" w:rsidR="00457171" w:rsidRPr="00457171" w:rsidRDefault="00457171" w:rsidP="00457171">
            <w:pPr>
              <w:numPr>
                <w:ilvl w:val="1"/>
                <w:numId w:val="39"/>
              </w:numPr>
              <w:spacing w:before="0" w:after="0" w:line="264" w:lineRule="auto"/>
              <w:rPr>
                <w:noProof/>
              </w:rPr>
            </w:pPr>
            <w:r w:rsidRPr="00457171">
              <w:rPr>
                <w:noProof/>
              </w:rPr>
              <w:t>Retrieve practitioner's appointments for a specific date</w:t>
            </w:r>
          </w:p>
          <w:p w14:paraId="29360622" w14:textId="77777777" w:rsidR="00457171" w:rsidRPr="00457171" w:rsidRDefault="00457171" w:rsidP="00457171">
            <w:pPr>
              <w:numPr>
                <w:ilvl w:val="1"/>
                <w:numId w:val="39"/>
              </w:numPr>
              <w:spacing w:before="0" w:after="0" w:line="264" w:lineRule="auto"/>
              <w:rPr>
                <w:noProof/>
              </w:rPr>
            </w:pPr>
            <w:r w:rsidRPr="00457171">
              <w:rPr>
                <w:noProof/>
              </w:rPr>
              <w:t>Cancel future appointments</w:t>
            </w:r>
          </w:p>
          <w:p w14:paraId="189616D4" w14:textId="77777777" w:rsidR="00457171" w:rsidRPr="00457171" w:rsidRDefault="00457171" w:rsidP="00457171">
            <w:pPr>
              <w:numPr>
                <w:ilvl w:val="1"/>
                <w:numId w:val="39"/>
              </w:numPr>
              <w:spacing w:before="0" w:after="0" w:line="264" w:lineRule="auto"/>
              <w:rPr>
                <w:noProof/>
              </w:rPr>
            </w:pPr>
            <w:r w:rsidRPr="00457171">
              <w:rPr>
                <w:noProof/>
              </w:rPr>
              <w:t>Update appointment date or time</w:t>
            </w:r>
          </w:p>
          <w:p w14:paraId="50F679A3" w14:textId="77777777" w:rsidR="00457171" w:rsidRPr="00457171" w:rsidRDefault="00457171" w:rsidP="00457171">
            <w:pPr>
              <w:numPr>
                <w:ilvl w:val="1"/>
                <w:numId w:val="39"/>
              </w:numPr>
              <w:spacing w:before="0" w:after="0" w:line="264" w:lineRule="auto"/>
              <w:rPr>
                <w:noProof/>
              </w:rPr>
            </w:pPr>
            <w:r w:rsidRPr="00457171">
              <w:rPr>
                <w:noProof/>
              </w:rPr>
              <w:t>Delete appointments</w:t>
            </w:r>
          </w:p>
          <w:p w14:paraId="1AA54C04" w14:textId="77777777" w:rsidR="00457171" w:rsidRPr="00457171" w:rsidRDefault="00457171" w:rsidP="00457171">
            <w:pPr>
              <w:numPr>
                <w:ilvl w:val="0"/>
                <w:numId w:val="39"/>
              </w:numPr>
              <w:spacing w:before="0" w:after="0" w:line="264" w:lineRule="auto"/>
              <w:rPr>
                <w:noProof/>
              </w:rPr>
            </w:pPr>
            <w:r w:rsidRPr="00457171">
              <w:rPr>
                <w:noProof/>
              </w:rPr>
              <w:t>Appointment rules:</w:t>
            </w:r>
          </w:p>
          <w:p w14:paraId="5261FB36" w14:textId="77777777" w:rsidR="00457171" w:rsidRPr="00457171" w:rsidRDefault="00457171" w:rsidP="00457171">
            <w:pPr>
              <w:numPr>
                <w:ilvl w:val="1"/>
                <w:numId w:val="39"/>
              </w:numPr>
              <w:spacing w:before="0" w:after="0" w:line="264" w:lineRule="auto"/>
              <w:rPr>
                <w:noProof/>
              </w:rPr>
            </w:pPr>
            <w:r w:rsidRPr="00457171">
              <w:rPr>
                <w:noProof/>
              </w:rPr>
              <w:t>Only allow appointments with available practitioners</w:t>
            </w:r>
          </w:p>
          <w:p w14:paraId="13EF2495" w14:textId="77777777" w:rsidR="00457171" w:rsidRPr="00457171" w:rsidRDefault="00457171" w:rsidP="00457171">
            <w:pPr>
              <w:numPr>
                <w:ilvl w:val="1"/>
                <w:numId w:val="39"/>
              </w:numPr>
              <w:spacing w:before="0" w:after="0" w:line="264" w:lineRule="auto"/>
              <w:rPr>
                <w:noProof/>
              </w:rPr>
            </w:pPr>
            <w:r w:rsidRPr="00457171">
              <w:rPr>
                <w:noProof/>
              </w:rPr>
              <w:t>Allocate appointments in 15-minute increments</w:t>
            </w:r>
          </w:p>
          <w:p w14:paraId="585B1310" w14:textId="77777777" w:rsidR="00457171" w:rsidRPr="00457171" w:rsidRDefault="00457171" w:rsidP="00457171">
            <w:pPr>
              <w:numPr>
                <w:ilvl w:val="1"/>
                <w:numId w:val="39"/>
              </w:numPr>
              <w:spacing w:before="0" w:after="0" w:line="264" w:lineRule="auto"/>
              <w:rPr>
                <w:noProof/>
              </w:rPr>
            </w:pPr>
            <w:r w:rsidRPr="00457171">
              <w:rPr>
                <w:noProof/>
              </w:rPr>
              <w:t>Allow patients to make appointments with any practitioner</w:t>
            </w:r>
          </w:p>
          <w:p w14:paraId="38F729B9" w14:textId="77777777" w:rsidR="00457171" w:rsidRPr="00457171" w:rsidRDefault="00457171" w:rsidP="00457171">
            <w:pPr>
              <w:numPr>
                <w:ilvl w:val="1"/>
                <w:numId w:val="39"/>
              </w:numPr>
              <w:spacing w:before="0" w:after="0" w:line="264" w:lineRule="auto"/>
              <w:rPr>
                <w:noProof/>
              </w:rPr>
            </w:pPr>
            <w:r w:rsidRPr="00457171">
              <w:rPr>
                <w:noProof/>
              </w:rPr>
              <w:t>Prevent double-booking of patients</w:t>
            </w:r>
          </w:p>
          <w:p w14:paraId="16A125E6" w14:textId="08B46236" w:rsidR="007C1B2A" w:rsidRPr="00C74479" w:rsidRDefault="00457171" w:rsidP="00F23CD4">
            <w:pPr>
              <w:numPr>
                <w:ilvl w:val="1"/>
                <w:numId w:val="39"/>
              </w:numPr>
              <w:spacing w:before="0" w:after="0" w:line="264" w:lineRule="auto"/>
              <w:rPr>
                <w:noProof/>
              </w:rPr>
            </w:pPr>
            <w:r w:rsidRPr="00457171">
              <w:rPr>
                <w:noProof/>
              </w:rPr>
              <w:t>Prevent double-booking of practitioners</w:t>
            </w:r>
          </w:p>
        </w:tc>
      </w:tr>
      <w:tr w:rsidR="007C1B2A" w:rsidRPr="00C74479" w14:paraId="4C522B7B" w14:textId="77777777" w:rsidTr="007C1B2A">
        <w:tc>
          <w:tcPr>
            <w:tcW w:w="1560" w:type="dxa"/>
          </w:tcPr>
          <w:p w14:paraId="5729C562" w14:textId="0FC6C886" w:rsidR="007C1B2A" w:rsidRPr="00C74479" w:rsidRDefault="007C1B2A" w:rsidP="00F23CD4">
            <w:pPr>
              <w:spacing w:before="0" w:after="0" w:line="264" w:lineRule="auto"/>
              <w:rPr>
                <w:noProof/>
              </w:rPr>
            </w:pPr>
            <w:r>
              <w:rPr>
                <w:noProof/>
              </w:rPr>
              <w:lastRenderedPageBreak/>
              <w:t>Practitioner</w:t>
            </w:r>
          </w:p>
        </w:tc>
        <w:tc>
          <w:tcPr>
            <w:tcW w:w="7510" w:type="dxa"/>
          </w:tcPr>
          <w:p w14:paraId="41F76CBB" w14:textId="77777777" w:rsidR="008C2FA8" w:rsidRPr="008C2FA8" w:rsidRDefault="008C2FA8" w:rsidP="008C2FA8">
            <w:pPr>
              <w:numPr>
                <w:ilvl w:val="0"/>
                <w:numId w:val="46"/>
              </w:numPr>
              <w:spacing w:before="0" w:after="0" w:line="264" w:lineRule="auto"/>
              <w:rPr>
                <w:noProof/>
              </w:rPr>
            </w:pPr>
            <w:r w:rsidRPr="008C2FA8">
              <w:rPr>
                <w:noProof/>
              </w:rPr>
              <w:t>Store practitioner's current personal details:</w:t>
            </w:r>
          </w:p>
          <w:p w14:paraId="4C13231D" w14:textId="77777777" w:rsidR="008C2FA8" w:rsidRPr="008C2FA8" w:rsidRDefault="008C2FA8" w:rsidP="008C2FA8">
            <w:pPr>
              <w:numPr>
                <w:ilvl w:val="1"/>
                <w:numId w:val="46"/>
              </w:numPr>
              <w:spacing w:before="0" w:after="0" w:line="264" w:lineRule="auto"/>
              <w:rPr>
                <w:noProof/>
              </w:rPr>
            </w:pPr>
            <w:r w:rsidRPr="008C2FA8">
              <w:rPr>
                <w:noProof/>
              </w:rPr>
              <w:t>Title, First name, Middle Initial, Last name</w:t>
            </w:r>
          </w:p>
          <w:p w14:paraId="1536FFEE" w14:textId="77777777" w:rsidR="008C2FA8" w:rsidRPr="008C2FA8" w:rsidRDefault="008C2FA8" w:rsidP="008C2FA8">
            <w:pPr>
              <w:numPr>
                <w:ilvl w:val="1"/>
                <w:numId w:val="46"/>
              </w:numPr>
              <w:spacing w:before="0" w:after="0" w:line="264" w:lineRule="auto"/>
              <w:rPr>
                <w:noProof/>
              </w:rPr>
            </w:pPr>
            <w:r w:rsidRPr="008C2FA8">
              <w:rPr>
                <w:noProof/>
              </w:rPr>
              <w:t>Address details (house/unit/lot number, street/road name, suburb, state, post code)</w:t>
            </w:r>
          </w:p>
          <w:p w14:paraId="7A05129E" w14:textId="77777777" w:rsidR="008C2FA8" w:rsidRPr="008C2FA8" w:rsidRDefault="008C2FA8" w:rsidP="008C2FA8">
            <w:pPr>
              <w:numPr>
                <w:ilvl w:val="1"/>
                <w:numId w:val="46"/>
              </w:numPr>
              <w:spacing w:before="0" w:after="0" w:line="264" w:lineRule="auto"/>
              <w:rPr>
                <w:noProof/>
              </w:rPr>
            </w:pPr>
            <w:r w:rsidRPr="008C2FA8">
              <w:rPr>
                <w:noProof/>
              </w:rPr>
              <w:t>Contact information (home phone, mobile phone)</w:t>
            </w:r>
          </w:p>
          <w:p w14:paraId="2FA82A57" w14:textId="77777777" w:rsidR="008C2FA8" w:rsidRPr="008C2FA8" w:rsidRDefault="008C2FA8" w:rsidP="008C2FA8">
            <w:pPr>
              <w:numPr>
                <w:ilvl w:val="1"/>
                <w:numId w:val="46"/>
              </w:numPr>
              <w:spacing w:before="0" w:after="0" w:line="264" w:lineRule="auto"/>
              <w:rPr>
                <w:noProof/>
              </w:rPr>
            </w:pPr>
            <w:r w:rsidRPr="008C2FA8">
              <w:rPr>
                <w:noProof/>
              </w:rPr>
              <w:t>Medicare Number (Unique)</w:t>
            </w:r>
          </w:p>
          <w:p w14:paraId="616D17A8" w14:textId="77777777" w:rsidR="008C2FA8" w:rsidRPr="008C2FA8" w:rsidRDefault="008C2FA8" w:rsidP="008C2FA8">
            <w:pPr>
              <w:numPr>
                <w:ilvl w:val="1"/>
                <w:numId w:val="46"/>
              </w:numPr>
              <w:spacing w:before="0" w:after="0" w:line="264" w:lineRule="auto"/>
              <w:rPr>
                <w:noProof/>
              </w:rPr>
            </w:pPr>
            <w:r w:rsidRPr="008C2FA8">
              <w:rPr>
                <w:noProof/>
              </w:rPr>
              <w:t>AHPRA Medical Registration Number (MRN) (Unique)</w:t>
            </w:r>
          </w:p>
          <w:p w14:paraId="31316FE2" w14:textId="77777777" w:rsidR="008C2FA8" w:rsidRPr="008C2FA8" w:rsidRDefault="008C2FA8" w:rsidP="008C2FA8">
            <w:pPr>
              <w:numPr>
                <w:ilvl w:val="1"/>
                <w:numId w:val="46"/>
              </w:numPr>
              <w:spacing w:before="0" w:after="0" w:line="264" w:lineRule="auto"/>
              <w:rPr>
                <w:noProof/>
              </w:rPr>
            </w:pPr>
            <w:r w:rsidRPr="008C2FA8">
              <w:rPr>
                <w:noProof/>
              </w:rPr>
              <w:t>Date of Birth, Gender</w:t>
            </w:r>
          </w:p>
          <w:p w14:paraId="509E0180" w14:textId="77777777" w:rsidR="008C2FA8" w:rsidRPr="008C2FA8" w:rsidRDefault="008C2FA8" w:rsidP="008C2FA8">
            <w:pPr>
              <w:numPr>
                <w:ilvl w:val="1"/>
                <w:numId w:val="46"/>
              </w:numPr>
              <w:spacing w:before="0" w:after="0" w:line="264" w:lineRule="auto"/>
              <w:rPr>
                <w:noProof/>
              </w:rPr>
            </w:pPr>
            <w:r w:rsidRPr="008C2FA8">
              <w:rPr>
                <w:noProof/>
              </w:rPr>
              <w:t>Practitioner Type</w:t>
            </w:r>
          </w:p>
          <w:p w14:paraId="58AC6184" w14:textId="77777777" w:rsidR="008C2FA8" w:rsidRPr="008C2FA8" w:rsidRDefault="008C2FA8" w:rsidP="008C2FA8">
            <w:pPr>
              <w:numPr>
                <w:ilvl w:val="1"/>
                <w:numId w:val="46"/>
              </w:numPr>
              <w:spacing w:before="0" w:after="0" w:line="264" w:lineRule="auto"/>
              <w:rPr>
                <w:noProof/>
              </w:rPr>
            </w:pPr>
            <w:r w:rsidRPr="008C2FA8">
              <w:rPr>
                <w:noProof/>
              </w:rPr>
              <w:t>Days of the week available</w:t>
            </w:r>
          </w:p>
          <w:p w14:paraId="6825F2DF" w14:textId="77777777" w:rsidR="008C2FA8" w:rsidRPr="008C2FA8" w:rsidRDefault="008C2FA8" w:rsidP="008C2FA8">
            <w:pPr>
              <w:numPr>
                <w:ilvl w:val="0"/>
                <w:numId w:val="46"/>
              </w:numPr>
              <w:spacing w:before="0" w:after="0" w:line="264" w:lineRule="auto"/>
              <w:rPr>
                <w:noProof/>
              </w:rPr>
            </w:pPr>
            <w:r w:rsidRPr="008C2FA8">
              <w:rPr>
                <w:noProof/>
              </w:rPr>
              <w:t>Allow updating of practitioner's current personal details.</w:t>
            </w:r>
          </w:p>
          <w:p w14:paraId="12E340C3" w14:textId="77777777" w:rsidR="008C2FA8" w:rsidRPr="008C2FA8" w:rsidRDefault="008C2FA8" w:rsidP="008C2FA8">
            <w:pPr>
              <w:numPr>
                <w:ilvl w:val="0"/>
                <w:numId w:val="46"/>
              </w:numPr>
              <w:spacing w:before="0" w:after="0" w:line="264" w:lineRule="auto"/>
              <w:rPr>
                <w:noProof/>
              </w:rPr>
            </w:pPr>
            <w:r w:rsidRPr="008C2FA8">
              <w:rPr>
                <w:noProof/>
              </w:rPr>
              <w:t>Store only the practitioner's current details.</w:t>
            </w:r>
          </w:p>
          <w:p w14:paraId="333833F6" w14:textId="77777777" w:rsidR="008C2FA8" w:rsidRPr="008C2FA8" w:rsidRDefault="008C2FA8" w:rsidP="008C2FA8">
            <w:pPr>
              <w:numPr>
                <w:ilvl w:val="0"/>
                <w:numId w:val="46"/>
              </w:numPr>
              <w:spacing w:before="0" w:after="0" w:line="264" w:lineRule="auto"/>
              <w:rPr>
                <w:noProof/>
              </w:rPr>
            </w:pPr>
            <w:r w:rsidRPr="008C2FA8">
              <w:rPr>
                <w:noProof/>
              </w:rPr>
              <w:t>Enable the following operations on practitioner data:</w:t>
            </w:r>
          </w:p>
          <w:p w14:paraId="0E2E23E9" w14:textId="77777777" w:rsidR="008C2FA8" w:rsidRPr="008C2FA8" w:rsidRDefault="008C2FA8" w:rsidP="008C2FA8">
            <w:pPr>
              <w:numPr>
                <w:ilvl w:val="1"/>
                <w:numId w:val="46"/>
              </w:numPr>
              <w:spacing w:before="0" w:after="0" w:line="264" w:lineRule="auto"/>
              <w:rPr>
                <w:noProof/>
              </w:rPr>
            </w:pPr>
            <w:r w:rsidRPr="008C2FA8">
              <w:rPr>
                <w:noProof/>
              </w:rPr>
              <w:t>Insert details of a new practitioner</w:t>
            </w:r>
          </w:p>
          <w:p w14:paraId="1B245652" w14:textId="77777777" w:rsidR="008C2FA8" w:rsidRPr="008C2FA8" w:rsidRDefault="008C2FA8" w:rsidP="008C2FA8">
            <w:pPr>
              <w:numPr>
                <w:ilvl w:val="1"/>
                <w:numId w:val="46"/>
              </w:numPr>
              <w:spacing w:before="0" w:after="0" w:line="264" w:lineRule="auto"/>
              <w:rPr>
                <w:noProof/>
              </w:rPr>
            </w:pPr>
            <w:r w:rsidRPr="008C2FA8">
              <w:rPr>
                <w:noProof/>
              </w:rPr>
              <w:t>Retrieve details of an existing practitioner</w:t>
            </w:r>
          </w:p>
          <w:p w14:paraId="5C1055DD" w14:textId="77777777" w:rsidR="008C2FA8" w:rsidRPr="008C2FA8" w:rsidRDefault="008C2FA8" w:rsidP="008C2FA8">
            <w:pPr>
              <w:numPr>
                <w:ilvl w:val="1"/>
                <w:numId w:val="46"/>
              </w:numPr>
              <w:spacing w:before="0" w:after="0" w:line="264" w:lineRule="auto"/>
              <w:rPr>
                <w:noProof/>
              </w:rPr>
            </w:pPr>
            <w:r w:rsidRPr="008C2FA8">
              <w:rPr>
                <w:noProof/>
              </w:rPr>
              <w:t>Update details of an existing practitioner</w:t>
            </w:r>
          </w:p>
          <w:p w14:paraId="79BAE376" w14:textId="77777777" w:rsidR="008C2FA8" w:rsidRPr="008C2FA8" w:rsidRDefault="008C2FA8" w:rsidP="008C2FA8">
            <w:pPr>
              <w:numPr>
                <w:ilvl w:val="1"/>
                <w:numId w:val="46"/>
              </w:numPr>
              <w:spacing w:before="0" w:after="0" w:line="264" w:lineRule="auto"/>
              <w:rPr>
                <w:noProof/>
              </w:rPr>
            </w:pPr>
            <w:r w:rsidRPr="008C2FA8">
              <w:rPr>
                <w:noProof/>
              </w:rPr>
              <w:t>Mark practitioners as 'inactive' instead of deleting records</w:t>
            </w:r>
          </w:p>
          <w:p w14:paraId="11B52074" w14:textId="77777777" w:rsidR="008C2FA8" w:rsidRPr="008C2FA8" w:rsidRDefault="008C2FA8" w:rsidP="008C2FA8">
            <w:pPr>
              <w:numPr>
                <w:ilvl w:val="0"/>
                <w:numId w:val="46"/>
              </w:numPr>
              <w:spacing w:before="0" w:after="0" w:line="264" w:lineRule="auto"/>
              <w:rPr>
                <w:noProof/>
              </w:rPr>
            </w:pPr>
            <w:r w:rsidRPr="008C2FA8">
              <w:rPr>
                <w:noProof/>
              </w:rPr>
              <w:t>Enforce practitioner rules:</w:t>
            </w:r>
          </w:p>
          <w:p w14:paraId="6CAABBE8" w14:textId="77777777" w:rsidR="008C2FA8" w:rsidRPr="008C2FA8" w:rsidRDefault="008C2FA8" w:rsidP="008C2FA8">
            <w:pPr>
              <w:numPr>
                <w:ilvl w:val="1"/>
                <w:numId w:val="46"/>
              </w:numPr>
              <w:spacing w:before="0" w:after="0" w:line="264" w:lineRule="auto"/>
              <w:rPr>
                <w:noProof/>
              </w:rPr>
            </w:pPr>
            <w:r w:rsidRPr="008C2FA8">
              <w:rPr>
                <w:noProof/>
              </w:rPr>
              <w:t>Require AHPRA Medical Registration Number (MRN) for all practitioners</w:t>
            </w:r>
          </w:p>
          <w:p w14:paraId="6CF7B534" w14:textId="77777777" w:rsidR="008C2FA8" w:rsidRPr="008C2FA8" w:rsidRDefault="008C2FA8" w:rsidP="008C2FA8">
            <w:pPr>
              <w:numPr>
                <w:ilvl w:val="1"/>
                <w:numId w:val="46"/>
              </w:numPr>
              <w:spacing w:before="0" w:after="0" w:line="264" w:lineRule="auto"/>
              <w:rPr>
                <w:noProof/>
              </w:rPr>
            </w:pPr>
            <w:r w:rsidRPr="008C2FA8">
              <w:rPr>
                <w:noProof/>
              </w:rPr>
              <w:t>Allow only one practitioner type per practitioner</w:t>
            </w:r>
          </w:p>
          <w:p w14:paraId="75EF8AE4" w14:textId="77777777" w:rsidR="008C2FA8" w:rsidRPr="008C2FA8" w:rsidRDefault="008C2FA8" w:rsidP="008C2FA8">
            <w:pPr>
              <w:numPr>
                <w:ilvl w:val="1"/>
                <w:numId w:val="46"/>
              </w:numPr>
              <w:spacing w:before="0" w:after="0" w:line="264" w:lineRule="auto"/>
              <w:rPr>
                <w:noProof/>
              </w:rPr>
            </w:pPr>
            <w:r w:rsidRPr="008C2FA8">
              <w:rPr>
                <w:noProof/>
              </w:rPr>
              <w:t>Validate practitioner types against the provided list</w:t>
            </w:r>
          </w:p>
          <w:p w14:paraId="78861EA2" w14:textId="4FBE8B9C" w:rsidR="007C1B2A" w:rsidRPr="00C74479" w:rsidRDefault="007C1B2A" w:rsidP="008C2FA8">
            <w:pPr>
              <w:spacing w:before="0" w:after="0" w:line="264" w:lineRule="auto"/>
              <w:rPr>
                <w:noProof/>
              </w:rPr>
            </w:pPr>
          </w:p>
        </w:tc>
      </w:tr>
      <w:tr w:rsidR="007C1B2A" w:rsidRPr="00C74479" w14:paraId="028ADD8B" w14:textId="77777777" w:rsidTr="007C1B2A">
        <w:trPr>
          <w:cnfStyle w:val="000000010000" w:firstRow="0" w:lastRow="0" w:firstColumn="0" w:lastColumn="0" w:oddVBand="0" w:evenVBand="0" w:oddHBand="0" w:evenHBand="1" w:firstRowFirstColumn="0" w:firstRowLastColumn="0" w:lastRowFirstColumn="0" w:lastRowLastColumn="0"/>
        </w:trPr>
        <w:tc>
          <w:tcPr>
            <w:tcW w:w="1560" w:type="dxa"/>
          </w:tcPr>
          <w:p w14:paraId="62139A4F" w14:textId="26AC7D16" w:rsidR="007C1B2A" w:rsidRDefault="007C1B2A" w:rsidP="00F23CD4">
            <w:pPr>
              <w:spacing w:before="0" w:after="0" w:line="264" w:lineRule="auto"/>
              <w:rPr>
                <w:noProof/>
              </w:rPr>
            </w:pPr>
            <w:r>
              <w:rPr>
                <w:noProof/>
              </w:rPr>
              <w:lastRenderedPageBreak/>
              <w:t>Pathology Test Request</w:t>
            </w:r>
          </w:p>
        </w:tc>
        <w:tc>
          <w:tcPr>
            <w:tcW w:w="7510" w:type="dxa"/>
          </w:tcPr>
          <w:p w14:paraId="6F1BD060" w14:textId="77777777" w:rsidR="005330E6" w:rsidRPr="005330E6" w:rsidRDefault="005330E6" w:rsidP="005330E6">
            <w:pPr>
              <w:numPr>
                <w:ilvl w:val="0"/>
                <w:numId w:val="48"/>
              </w:numPr>
              <w:spacing w:before="0" w:after="0" w:line="264" w:lineRule="auto"/>
              <w:rPr>
                <w:noProof/>
              </w:rPr>
            </w:pPr>
            <w:r w:rsidRPr="005330E6">
              <w:rPr>
                <w:noProof/>
              </w:rPr>
              <w:t>Store details of pathology tests requested for patients by practitioners, including:</w:t>
            </w:r>
          </w:p>
          <w:p w14:paraId="1915D555" w14:textId="77777777" w:rsidR="005330E6" w:rsidRPr="005330E6" w:rsidRDefault="005330E6" w:rsidP="005330E6">
            <w:pPr>
              <w:numPr>
                <w:ilvl w:val="1"/>
                <w:numId w:val="48"/>
              </w:numPr>
              <w:spacing w:before="0" w:after="0" w:line="264" w:lineRule="auto"/>
              <w:rPr>
                <w:noProof/>
              </w:rPr>
            </w:pPr>
            <w:r w:rsidRPr="005330E6">
              <w:rPr>
                <w:noProof/>
              </w:rPr>
              <w:t>Type of pathology test</w:t>
            </w:r>
          </w:p>
          <w:p w14:paraId="75A5EB6D" w14:textId="77777777" w:rsidR="005330E6" w:rsidRPr="005330E6" w:rsidRDefault="005330E6" w:rsidP="005330E6">
            <w:pPr>
              <w:numPr>
                <w:ilvl w:val="1"/>
                <w:numId w:val="48"/>
              </w:numPr>
              <w:spacing w:before="0" w:after="0" w:line="264" w:lineRule="auto"/>
              <w:rPr>
                <w:noProof/>
              </w:rPr>
            </w:pPr>
            <w:r w:rsidRPr="005330E6">
              <w:rPr>
                <w:noProof/>
              </w:rPr>
              <w:t>Date and time of test order</w:t>
            </w:r>
          </w:p>
          <w:p w14:paraId="7945B4B9" w14:textId="77777777" w:rsidR="005330E6" w:rsidRPr="005330E6" w:rsidRDefault="005330E6" w:rsidP="005330E6">
            <w:pPr>
              <w:numPr>
                <w:ilvl w:val="1"/>
                <w:numId w:val="48"/>
              </w:numPr>
              <w:spacing w:before="0" w:after="0" w:line="264" w:lineRule="auto"/>
              <w:rPr>
                <w:noProof/>
              </w:rPr>
            </w:pPr>
            <w:r w:rsidRPr="005330E6">
              <w:rPr>
                <w:noProof/>
              </w:rPr>
              <w:t>Ordering practitioner</w:t>
            </w:r>
          </w:p>
          <w:p w14:paraId="02330E6E" w14:textId="77777777" w:rsidR="005330E6" w:rsidRPr="005330E6" w:rsidRDefault="005330E6" w:rsidP="005330E6">
            <w:pPr>
              <w:numPr>
                <w:ilvl w:val="1"/>
                <w:numId w:val="48"/>
              </w:numPr>
              <w:spacing w:before="0" w:after="0" w:line="264" w:lineRule="auto"/>
              <w:rPr>
                <w:noProof/>
              </w:rPr>
            </w:pPr>
            <w:r w:rsidRPr="005330E6">
              <w:rPr>
                <w:noProof/>
              </w:rPr>
              <w:t>Patient for whom the test was ordered</w:t>
            </w:r>
          </w:p>
          <w:p w14:paraId="7BBD30C1" w14:textId="77777777" w:rsidR="005330E6" w:rsidRPr="005330E6" w:rsidRDefault="005330E6" w:rsidP="005330E6">
            <w:pPr>
              <w:numPr>
                <w:ilvl w:val="0"/>
                <w:numId w:val="48"/>
              </w:numPr>
              <w:spacing w:before="0" w:after="0" w:line="264" w:lineRule="auto"/>
              <w:rPr>
                <w:noProof/>
              </w:rPr>
            </w:pPr>
            <w:r w:rsidRPr="005330E6">
              <w:rPr>
                <w:noProof/>
              </w:rPr>
              <w:t>Store pathology test information:</w:t>
            </w:r>
          </w:p>
          <w:p w14:paraId="24044F0F" w14:textId="77777777" w:rsidR="005330E6" w:rsidRPr="005330E6" w:rsidRDefault="005330E6" w:rsidP="005330E6">
            <w:pPr>
              <w:numPr>
                <w:ilvl w:val="1"/>
                <w:numId w:val="48"/>
              </w:numPr>
              <w:spacing w:before="0" w:after="0" w:line="264" w:lineRule="auto"/>
              <w:rPr>
                <w:noProof/>
              </w:rPr>
            </w:pPr>
            <w:r w:rsidRPr="005330E6">
              <w:rPr>
                <w:noProof/>
              </w:rPr>
              <w:t>Test code</w:t>
            </w:r>
          </w:p>
          <w:p w14:paraId="5459AF11" w14:textId="77777777" w:rsidR="005330E6" w:rsidRPr="005330E6" w:rsidRDefault="005330E6" w:rsidP="005330E6">
            <w:pPr>
              <w:numPr>
                <w:ilvl w:val="1"/>
                <w:numId w:val="48"/>
              </w:numPr>
              <w:spacing w:before="0" w:after="0" w:line="264" w:lineRule="auto"/>
              <w:rPr>
                <w:noProof/>
              </w:rPr>
            </w:pPr>
            <w:r w:rsidRPr="005330E6">
              <w:rPr>
                <w:noProof/>
              </w:rPr>
              <w:t>Test name</w:t>
            </w:r>
          </w:p>
          <w:p w14:paraId="0F9DF6FF" w14:textId="77777777" w:rsidR="005330E6" w:rsidRPr="005330E6" w:rsidRDefault="005330E6" w:rsidP="005330E6">
            <w:pPr>
              <w:numPr>
                <w:ilvl w:val="1"/>
                <w:numId w:val="48"/>
              </w:numPr>
              <w:spacing w:before="0" w:after="0" w:line="264" w:lineRule="auto"/>
              <w:rPr>
                <w:noProof/>
              </w:rPr>
            </w:pPr>
            <w:r w:rsidRPr="005330E6">
              <w:rPr>
                <w:noProof/>
              </w:rPr>
              <w:t>Test description</w:t>
            </w:r>
          </w:p>
          <w:p w14:paraId="3A19439E" w14:textId="77777777" w:rsidR="005330E6" w:rsidRPr="005330E6" w:rsidRDefault="005330E6" w:rsidP="005330E6">
            <w:pPr>
              <w:numPr>
                <w:ilvl w:val="0"/>
                <w:numId w:val="48"/>
              </w:numPr>
              <w:spacing w:before="0" w:after="0" w:line="264" w:lineRule="auto"/>
              <w:rPr>
                <w:noProof/>
              </w:rPr>
            </w:pPr>
            <w:r w:rsidRPr="005330E6">
              <w:rPr>
                <w:noProof/>
              </w:rPr>
              <w:t>Prevent duplicate test requests:</w:t>
            </w:r>
          </w:p>
          <w:p w14:paraId="7643D9F7" w14:textId="77777777" w:rsidR="005330E6" w:rsidRPr="005330E6" w:rsidRDefault="005330E6" w:rsidP="005330E6">
            <w:pPr>
              <w:numPr>
                <w:ilvl w:val="1"/>
                <w:numId w:val="48"/>
              </w:numPr>
              <w:spacing w:before="0" w:after="0" w:line="264" w:lineRule="auto"/>
              <w:rPr>
                <w:noProof/>
              </w:rPr>
            </w:pPr>
            <w:r w:rsidRPr="005330E6">
              <w:rPr>
                <w:noProof/>
              </w:rPr>
              <w:t>A practitioner cannot request the same pathology test for a patient on the same date and time</w:t>
            </w:r>
          </w:p>
          <w:p w14:paraId="240DC335" w14:textId="77777777" w:rsidR="005330E6" w:rsidRPr="005330E6" w:rsidRDefault="005330E6" w:rsidP="005330E6">
            <w:pPr>
              <w:numPr>
                <w:ilvl w:val="0"/>
                <w:numId w:val="48"/>
              </w:numPr>
              <w:spacing w:before="0" w:after="0" w:line="264" w:lineRule="auto"/>
              <w:rPr>
                <w:noProof/>
              </w:rPr>
            </w:pPr>
            <w:r w:rsidRPr="005330E6">
              <w:rPr>
                <w:noProof/>
              </w:rPr>
              <w:t>Allow the following operations on pathology test requests:</w:t>
            </w:r>
          </w:p>
          <w:p w14:paraId="3F068013" w14:textId="77777777" w:rsidR="005330E6" w:rsidRPr="005330E6" w:rsidRDefault="005330E6" w:rsidP="005330E6">
            <w:pPr>
              <w:numPr>
                <w:ilvl w:val="1"/>
                <w:numId w:val="48"/>
              </w:numPr>
              <w:spacing w:before="0" w:after="0" w:line="264" w:lineRule="auto"/>
              <w:rPr>
                <w:noProof/>
              </w:rPr>
            </w:pPr>
            <w:r w:rsidRPr="005330E6">
              <w:rPr>
                <w:noProof/>
              </w:rPr>
              <w:t>Create new pathology test requests</w:t>
            </w:r>
          </w:p>
          <w:p w14:paraId="776C3F1A" w14:textId="77777777" w:rsidR="005330E6" w:rsidRPr="005330E6" w:rsidRDefault="005330E6" w:rsidP="005330E6">
            <w:pPr>
              <w:numPr>
                <w:ilvl w:val="1"/>
                <w:numId w:val="48"/>
              </w:numPr>
              <w:spacing w:before="0" w:after="0" w:line="264" w:lineRule="auto"/>
              <w:rPr>
                <w:noProof/>
              </w:rPr>
            </w:pPr>
            <w:r w:rsidRPr="005330E6">
              <w:rPr>
                <w:noProof/>
              </w:rPr>
              <w:t>Delete existing pathology test requests</w:t>
            </w:r>
          </w:p>
          <w:p w14:paraId="0EBDBF5C" w14:textId="77777777" w:rsidR="005330E6" w:rsidRPr="005330E6" w:rsidRDefault="005330E6" w:rsidP="005330E6">
            <w:pPr>
              <w:numPr>
                <w:ilvl w:val="1"/>
                <w:numId w:val="48"/>
              </w:numPr>
              <w:spacing w:before="0" w:after="0" w:line="264" w:lineRule="auto"/>
              <w:rPr>
                <w:noProof/>
              </w:rPr>
            </w:pPr>
            <w:r w:rsidRPr="005330E6">
              <w:rPr>
                <w:noProof/>
              </w:rPr>
              <w:t>List all pathology tests requested for a particular patient</w:t>
            </w:r>
          </w:p>
          <w:p w14:paraId="2062EA17" w14:textId="77777777" w:rsidR="005330E6" w:rsidRPr="005330E6" w:rsidRDefault="005330E6" w:rsidP="005330E6">
            <w:pPr>
              <w:numPr>
                <w:ilvl w:val="1"/>
                <w:numId w:val="48"/>
              </w:numPr>
              <w:spacing w:before="0" w:after="0" w:line="264" w:lineRule="auto"/>
              <w:rPr>
                <w:noProof/>
              </w:rPr>
            </w:pPr>
            <w:r w:rsidRPr="005330E6">
              <w:rPr>
                <w:noProof/>
              </w:rPr>
              <w:t>List all pathology tests requested by a particular practitioner</w:t>
            </w:r>
          </w:p>
          <w:p w14:paraId="0DBB3AA4" w14:textId="77777777" w:rsidR="005330E6" w:rsidRPr="005330E6" w:rsidRDefault="005330E6" w:rsidP="005330E6">
            <w:pPr>
              <w:numPr>
                <w:ilvl w:val="1"/>
                <w:numId w:val="48"/>
              </w:numPr>
              <w:spacing w:before="0" w:after="0" w:line="264" w:lineRule="auto"/>
              <w:rPr>
                <w:noProof/>
              </w:rPr>
            </w:pPr>
            <w:r w:rsidRPr="005330E6">
              <w:rPr>
                <w:noProof/>
              </w:rPr>
              <w:t>List all pathology test requests</w:t>
            </w:r>
          </w:p>
          <w:p w14:paraId="62C56797" w14:textId="2E68208B" w:rsidR="005330E6" w:rsidRPr="005330E6" w:rsidRDefault="005330E6" w:rsidP="005330E6">
            <w:pPr>
              <w:numPr>
                <w:ilvl w:val="0"/>
                <w:numId w:val="48"/>
              </w:numPr>
              <w:spacing w:before="0" w:after="0" w:line="264" w:lineRule="auto"/>
              <w:rPr>
                <w:noProof/>
              </w:rPr>
            </w:pPr>
            <w:r w:rsidRPr="005330E6">
              <w:rPr>
                <w:noProof/>
              </w:rPr>
              <w:t>Support various types of pathology tests, including but not limited to ABO</w:t>
            </w:r>
            <w:r>
              <w:rPr>
                <w:noProof/>
              </w:rPr>
              <w:t xml:space="preserve">, </w:t>
            </w:r>
            <w:r w:rsidR="00890959" w:rsidRPr="00890959">
              <w:rPr>
                <w:noProof/>
              </w:rPr>
              <w:t>C Peptide</w:t>
            </w:r>
            <w:r w:rsidR="00890959">
              <w:rPr>
                <w:noProof/>
              </w:rPr>
              <w:t xml:space="preserve">, </w:t>
            </w:r>
            <w:r w:rsidRPr="005330E6">
              <w:rPr>
                <w:noProof/>
              </w:rPr>
              <w:t>Deafness</w:t>
            </w:r>
            <w:r>
              <w:rPr>
                <w:noProof/>
              </w:rPr>
              <w:t xml:space="preserve">, </w:t>
            </w:r>
            <w:r w:rsidRPr="005330E6">
              <w:rPr>
                <w:noProof/>
              </w:rPr>
              <w:t>Paraneoplastic</w:t>
            </w:r>
            <w:r w:rsidR="00890959">
              <w:rPr>
                <w:noProof/>
              </w:rPr>
              <w:t xml:space="preserve">, </w:t>
            </w:r>
            <w:r w:rsidR="00890959" w:rsidRPr="00890959">
              <w:rPr>
                <w:noProof/>
              </w:rPr>
              <w:t>Echis Time</w:t>
            </w:r>
            <w:r w:rsidR="00890959">
              <w:rPr>
                <w:noProof/>
              </w:rPr>
              <w:t xml:space="preserve"> </w:t>
            </w:r>
            <w:r w:rsidRPr="005330E6">
              <w:rPr>
                <w:noProof/>
              </w:rPr>
              <w:t>tests</w:t>
            </w:r>
          </w:p>
          <w:p w14:paraId="2513C575" w14:textId="77777777" w:rsidR="007C1B2A" w:rsidRPr="009C1169" w:rsidRDefault="007C1B2A" w:rsidP="00F23CD4">
            <w:pPr>
              <w:spacing w:before="0" w:after="0" w:line="264" w:lineRule="auto"/>
              <w:rPr>
                <w:noProof/>
              </w:rPr>
            </w:pPr>
          </w:p>
        </w:tc>
      </w:tr>
    </w:tbl>
    <w:p w14:paraId="2D837FFC" w14:textId="77777777" w:rsidR="00933A18" w:rsidRPr="00E923AC" w:rsidRDefault="00933A18" w:rsidP="00E923AC"/>
    <w:p w14:paraId="44835D1F" w14:textId="3D71AABD" w:rsidR="00C16CE1" w:rsidRDefault="00C16CE1" w:rsidP="00C16CE1">
      <w:pPr>
        <w:pStyle w:val="Heading3"/>
      </w:pPr>
      <w:r>
        <w:lastRenderedPageBreak/>
        <w:t>Non-Functional Requirements</w:t>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1560"/>
        <w:gridCol w:w="7510"/>
      </w:tblGrid>
      <w:tr w:rsidR="00457171" w:rsidRPr="00C74479" w14:paraId="302186D7" w14:textId="77777777" w:rsidTr="00F23CD4">
        <w:trPr>
          <w:cnfStyle w:val="100000000000" w:firstRow="1" w:lastRow="0" w:firstColumn="0" w:lastColumn="0" w:oddVBand="0" w:evenVBand="0" w:oddHBand="0" w:evenHBand="0" w:firstRowFirstColumn="0" w:firstRowLastColumn="0" w:lastRowFirstColumn="0" w:lastRowLastColumn="0"/>
        </w:trPr>
        <w:tc>
          <w:tcPr>
            <w:tcW w:w="1560" w:type="dxa"/>
          </w:tcPr>
          <w:p w14:paraId="0184C777" w14:textId="77777777" w:rsidR="00457171" w:rsidRPr="00C74479" w:rsidRDefault="00457171" w:rsidP="00F23CD4">
            <w:pPr>
              <w:spacing w:before="0" w:after="0" w:line="240" w:lineRule="auto"/>
              <w:rPr>
                <w:rFonts w:cs="Arial"/>
                <w:b/>
                <w:noProof/>
                <w:color w:val="FFFFFF" w:themeColor="background1"/>
              </w:rPr>
            </w:pPr>
            <w:r>
              <w:rPr>
                <w:rFonts w:cs="Arial"/>
                <w:b/>
                <w:color w:val="FFFFFF" w:themeColor="background1"/>
              </w:rPr>
              <w:t>Data</w:t>
            </w:r>
          </w:p>
        </w:tc>
        <w:tc>
          <w:tcPr>
            <w:tcW w:w="7510" w:type="dxa"/>
          </w:tcPr>
          <w:p w14:paraId="5DE4DDE5" w14:textId="77777777" w:rsidR="00457171" w:rsidRPr="00C74479" w:rsidRDefault="00457171" w:rsidP="00F23CD4">
            <w:pPr>
              <w:spacing w:before="0" w:after="0" w:line="240" w:lineRule="auto"/>
              <w:rPr>
                <w:rFonts w:cs="Arial"/>
                <w:b/>
                <w:noProof/>
                <w:color w:val="FFFFFF" w:themeColor="background1"/>
              </w:rPr>
            </w:pPr>
            <w:r>
              <w:rPr>
                <w:rFonts w:cs="Arial"/>
                <w:b/>
                <w:color w:val="FFFFFF" w:themeColor="background1"/>
              </w:rPr>
              <w:t>Functional Requirement</w:t>
            </w:r>
          </w:p>
        </w:tc>
      </w:tr>
      <w:tr w:rsidR="00457171" w:rsidRPr="00C74479" w14:paraId="25D9D1F0" w14:textId="77777777" w:rsidTr="00F23CD4">
        <w:tc>
          <w:tcPr>
            <w:tcW w:w="1560" w:type="dxa"/>
          </w:tcPr>
          <w:p w14:paraId="113EB396" w14:textId="77777777" w:rsidR="00457171" w:rsidRPr="00C74479" w:rsidRDefault="00457171" w:rsidP="00F23CD4">
            <w:pPr>
              <w:spacing w:before="0" w:after="0" w:line="264" w:lineRule="auto"/>
              <w:rPr>
                <w:noProof/>
              </w:rPr>
            </w:pPr>
            <w:r>
              <w:rPr>
                <w:noProof/>
              </w:rPr>
              <w:t xml:space="preserve">Patient </w:t>
            </w:r>
          </w:p>
        </w:tc>
        <w:tc>
          <w:tcPr>
            <w:tcW w:w="7510" w:type="dxa"/>
          </w:tcPr>
          <w:p w14:paraId="49B76DF7" w14:textId="77777777" w:rsidR="00457171" w:rsidRPr="00457171" w:rsidRDefault="00457171" w:rsidP="00457171">
            <w:pPr>
              <w:pStyle w:val="my-0"/>
              <w:numPr>
                <w:ilvl w:val="0"/>
                <w:numId w:val="42"/>
              </w:numPr>
              <w:rPr>
                <w:rFonts w:asciiTheme="minorHAnsi" w:hAnsiTheme="minorHAnsi" w:cstheme="minorHAnsi"/>
              </w:rPr>
            </w:pPr>
            <w:r w:rsidRPr="00457171">
              <w:rPr>
                <w:rFonts w:asciiTheme="minorHAnsi" w:hAnsiTheme="minorHAnsi" w:cstheme="minorHAnsi"/>
              </w:rPr>
              <w:t>Data Integrity: Ensure accuracy and consistency of patient data.</w:t>
            </w:r>
          </w:p>
          <w:p w14:paraId="1D027F1D" w14:textId="77777777" w:rsidR="00457171" w:rsidRPr="00457171" w:rsidRDefault="00457171" w:rsidP="00457171">
            <w:pPr>
              <w:pStyle w:val="my-0"/>
              <w:numPr>
                <w:ilvl w:val="0"/>
                <w:numId w:val="42"/>
              </w:numPr>
              <w:rPr>
                <w:rFonts w:asciiTheme="minorHAnsi" w:hAnsiTheme="minorHAnsi" w:cstheme="minorHAnsi"/>
              </w:rPr>
            </w:pPr>
            <w:r w:rsidRPr="00457171">
              <w:rPr>
                <w:rFonts w:asciiTheme="minorHAnsi" w:hAnsiTheme="minorHAnsi" w:cstheme="minorHAnsi"/>
              </w:rPr>
              <w:t>Security: Protect sensitive patient information, especially Medicare Numbers.</w:t>
            </w:r>
          </w:p>
          <w:p w14:paraId="03D341F9" w14:textId="77777777" w:rsidR="00457171" w:rsidRPr="00457171" w:rsidRDefault="00457171" w:rsidP="00457171">
            <w:pPr>
              <w:pStyle w:val="my-0"/>
              <w:numPr>
                <w:ilvl w:val="0"/>
                <w:numId w:val="42"/>
              </w:numPr>
              <w:rPr>
                <w:rFonts w:asciiTheme="minorHAnsi" w:hAnsiTheme="minorHAnsi" w:cstheme="minorHAnsi"/>
              </w:rPr>
            </w:pPr>
            <w:r w:rsidRPr="00457171">
              <w:rPr>
                <w:rFonts w:asciiTheme="minorHAnsi" w:hAnsiTheme="minorHAnsi" w:cstheme="minorHAnsi"/>
              </w:rPr>
              <w:t>Scalability: The database should handle a growing number of patient records over time.</w:t>
            </w:r>
          </w:p>
          <w:p w14:paraId="5A96970A" w14:textId="77777777" w:rsidR="00457171" w:rsidRPr="00457171" w:rsidRDefault="00457171" w:rsidP="00457171">
            <w:pPr>
              <w:pStyle w:val="my-0"/>
              <w:numPr>
                <w:ilvl w:val="0"/>
                <w:numId w:val="42"/>
              </w:numPr>
              <w:rPr>
                <w:rFonts w:asciiTheme="minorHAnsi" w:hAnsiTheme="minorHAnsi" w:cstheme="minorHAnsi"/>
              </w:rPr>
            </w:pPr>
            <w:r w:rsidRPr="00457171">
              <w:rPr>
                <w:rFonts w:asciiTheme="minorHAnsi" w:hAnsiTheme="minorHAnsi" w:cstheme="minorHAnsi"/>
              </w:rPr>
              <w:t>Performance: The system should quickly process patient data operations.</w:t>
            </w:r>
          </w:p>
          <w:p w14:paraId="5E2D5391" w14:textId="77777777" w:rsidR="00457171" w:rsidRPr="00457171" w:rsidRDefault="00457171" w:rsidP="00457171">
            <w:pPr>
              <w:pStyle w:val="my-0"/>
              <w:numPr>
                <w:ilvl w:val="0"/>
                <w:numId w:val="42"/>
              </w:numPr>
              <w:rPr>
                <w:rFonts w:asciiTheme="minorHAnsi" w:hAnsiTheme="minorHAnsi" w:cstheme="minorHAnsi"/>
              </w:rPr>
            </w:pPr>
            <w:r w:rsidRPr="00457171">
              <w:rPr>
                <w:rFonts w:asciiTheme="minorHAnsi" w:hAnsiTheme="minorHAnsi" w:cstheme="minorHAnsi"/>
              </w:rPr>
              <w:t>Compliance: Adhere to Australian healthcare data regulations.</w:t>
            </w:r>
          </w:p>
          <w:p w14:paraId="4E3D6F0B" w14:textId="68C98E9A" w:rsidR="00457171" w:rsidRPr="00DC17D2" w:rsidRDefault="00457171" w:rsidP="00DC17D2">
            <w:pPr>
              <w:pStyle w:val="my-0"/>
              <w:numPr>
                <w:ilvl w:val="0"/>
                <w:numId w:val="42"/>
              </w:numPr>
              <w:rPr>
                <w:rFonts w:ascii="Segoe UI" w:hAnsi="Segoe UI" w:cs="Segoe UI"/>
              </w:rPr>
            </w:pPr>
            <w:r w:rsidRPr="00457171">
              <w:rPr>
                <w:rFonts w:asciiTheme="minorHAnsi" w:hAnsiTheme="minorHAnsi" w:cstheme="minorHAnsi"/>
              </w:rPr>
              <w:t>Usability: The database interface should be user-friendly for staff managing patient records.</w:t>
            </w:r>
          </w:p>
        </w:tc>
      </w:tr>
      <w:tr w:rsidR="00457171" w:rsidRPr="00C74479" w14:paraId="5B71FD8C" w14:textId="77777777" w:rsidTr="00F23CD4">
        <w:trPr>
          <w:cnfStyle w:val="000000010000" w:firstRow="0" w:lastRow="0" w:firstColumn="0" w:lastColumn="0" w:oddVBand="0" w:evenVBand="0" w:oddHBand="0" w:evenHBand="1" w:firstRowFirstColumn="0" w:firstRowLastColumn="0" w:lastRowFirstColumn="0" w:lastRowLastColumn="0"/>
        </w:trPr>
        <w:tc>
          <w:tcPr>
            <w:tcW w:w="1560" w:type="dxa"/>
          </w:tcPr>
          <w:p w14:paraId="3057AEF8" w14:textId="77777777" w:rsidR="00457171" w:rsidRPr="00C74479" w:rsidRDefault="00457171" w:rsidP="00F23CD4">
            <w:pPr>
              <w:spacing w:before="0" w:after="0" w:line="264" w:lineRule="auto"/>
              <w:rPr>
                <w:noProof/>
              </w:rPr>
            </w:pPr>
            <w:r>
              <w:rPr>
                <w:noProof/>
              </w:rPr>
              <w:t>Appointment</w:t>
            </w:r>
          </w:p>
        </w:tc>
        <w:tc>
          <w:tcPr>
            <w:tcW w:w="7510" w:type="dxa"/>
          </w:tcPr>
          <w:p w14:paraId="4B46D1E1" w14:textId="77777777" w:rsidR="00457171" w:rsidRPr="00457171" w:rsidRDefault="00457171" w:rsidP="00457171">
            <w:pPr>
              <w:numPr>
                <w:ilvl w:val="0"/>
                <w:numId w:val="43"/>
              </w:numPr>
              <w:spacing w:before="0" w:after="0" w:line="264" w:lineRule="auto"/>
              <w:rPr>
                <w:noProof/>
              </w:rPr>
            </w:pPr>
            <w:r w:rsidRPr="00457171">
              <w:rPr>
                <w:noProof/>
              </w:rPr>
              <w:t>Data Integrity: The system must maintain accurate and consistent appointment data.</w:t>
            </w:r>
          </w:p>
          <w:p w14:paraId="76EE6FBD" w14:textId="77777777" w:rsidR="00457171" w:rsidRPr="00457171" w:rsidRDefault="00457171" w:rsidP="00457171">
            <w:pPr>
              <w:numPr>
                <w:ilvl w:val="0"/>
                <w:numId w:val="43"/>
              </w:numPr>
              <w:spacing w:before="0" w:after="0" w:line="264" w:lineRule="auto"/>
              <w:rPr>
                <w:noProof/>
              </w:rPr>
            </w:pPr>
            <w:r w:rsidRPr="00457171">
              <w:rPr>
                <w:noProof/>
              </w:rPr>
              <w:t>Reliability: The system should consistently perform all specified operations on appointment data.</w:t>
            </w:r>
          </w:p>
          <w:p w14:paraId="34419F0C" w14:textId="77777777" w:rsidR="00457171" w:rsidRPr="00457171" w:rsidRDefault="00457171" w:rsidP="00457171">
            <w:pPr>
              <w:numPr>
                <w:ilvl w:val="0"/>
                <w:numId w:val="43"/>
              </w:numPr>
              <w:spacing w:before="0" w:after="0" w:line="264" w:lineRule="auto"/>
              <w:rPr>
                <w:noProof/>
              </w:rPr>
            </w:pPr>
            <w:r w:rsidRPr="00457171">
              <w:rPr>
                <w:noProof/>
              </w:rPr>
              <w:t>Usability: The appointment system should be easy for receptionists to use and understand.</w:t>
            </w:r>
          </w:p>
          <w:p w14:paraId="547F4CBA" w14:textId="77777777" w:rsidR="00457171" w:rsidRPr="00457171" w:rsidRDefault="00457171" w:rsidP="00457171">
            <w:pPr>
              <w:numPr>
                <w:ilvl w:val="0"/>
                <w:numId w:val="43"/>
              </w:numPr>
              <w:spacing w:before="0" w:after="0" w:line="264" w:lineRule="auto"/>
              <w:rPr>
                <w:noProof/>
              </w:rPr>
            </w:pPr>
            <w:r w:rsidRPr="00457171">
              <w:rPr>
                <w:noProof/>
              </w:rPr>
              <w:t>Scalability: The system should handle a growing number of appointments and users over time.</w:t>
            </w:r>
          </w:p>
          <w:p w14:paraId="736A98BA" w14:textId="03192159" w:rsidR="00457171" w:rsidRPr="00C74479" w:rsidRDefault="00457171" w:rsidP="00457171">
            <w:pPr>
              <w:numPr>
                <w:ilvl w:val="0"/>
                <w:numId w:val="43"/>
              </w:numPr>
              <w:spacing w:before="0" w:after="0" w:line="264" w:lineRule="auto"/>
              <w:rPr>
                <w:noProof/>
              </w:rPr>
            </w:pPr>
            <w:r w:rsidRPr="00457171">
              <w:rPr>
                <w:noProof/>
              </w:rPr>
              <w:t>Performance: The system should quickly process appointment creation, retrieval, and modification requests.</w:t>
            </w:r>
          </w:p>
        </w:tc>
      </w:tr>
      <w:tr w:rsidR="00457171" w:rsidRPr="00C74479" w14:paraId="0E1D2565" w14:textId="77777777" w:rsidTr="00F23CD4">
        <w:tc>
          <w:tcPr>
            <w:tcW w:w="1560" w:type="dxa"/>
          </w:tcPr>
          <w:p w14:paraId="3F18C5F1" w14:textId="77777777" w:rsidR="00457171" w:rsidRPr="00C74479" w:rsidRDefault="00457171" w:rsidP="00F23CD4">
            <w:pPr>
              <w:spacing w:before="0" w:after="0" w:line="264" w:lineRule="auto"/>
              <w:rPr>
                <w:noProof/>
              </w:rPr>
            </w:pPr>
            <w:r>
              <w:rPr>
                <w:noProof/>
              </w:rPr>
              <w:lastRenderedPageBreak/>
              <w:t>Practitioner</w:t>
            </w:r>
          </w:p>
        </w:tc>
        <w:tc>
          <w:tcPr>
            <w:tcW w:w="7510" w:type="dxa"/>
          </w:tcPr>
          <w:p w14:paraId="6EA319BC" w14:textId="77777777" w:rsidR="008C2FA8" w:rsidRPr="008C2FA8" w:rsidRDefault="008C2FA8" w:rsidP="008C2FA8">
            <w:pPr>
              <w:numPr>
                <w:ilvl w:val="0"/>
                <w:numId w:val="47"/>
              </w:numPr>
              <w:spacing w:before="0" w:after="0" w:line="264" w:lineRule="auto"/>
              <w:rPr>
                <w:noProof/>
              </w:rPr>
            </w:pPr>
            <w:r w:rsidRPr="008C2FA8">
              <w:rPr>
                <w:noProof/>
              </w:rPr>
              <w:t>Data Integrity: Ensure accuracy and consistency of practitioner data.</w:t>
            </w:r>
          </w:p>
          <w:p w14:paraId="021F276E" w14:textId="77777777" w:rsidR="008C2FA8" w:rsidRPr="008C2FA8" w:rsidRDefault="008C2FA8" w:rsidP="008C2FA8">
            <w:pPr>
              <w:numPr>
                <w:ilvl w:val="0"/>
                <w:numId w:val="47"/>
              </w:numPr>
              <w:spacing w:before="0" w:after="0" w:line="264" w:lineRule="auto"/>
              <w:rPr>
                <w:noProof/>
              </w:rPr>
            </w:pPr>
            <w:r w:rsidRPr="008C2FA8">
              <w:rPr>
                <w:noProof/>
              </w:rPr>
              <w:t>Security: Protect sensitive practitioner information, especially Medicare and AHPRA numbers.</w:t>
            </w:r>
          </w:p>
          <w:p w14:paraId="00384A42" w14:textId="77777777" w:rsidR="008C2FA8" w:rsidRPr="008C2FA8" w:rsidRDefault="008C2FA8" w:rsidP="008C2FA8">
            <w:pPr>
              <w:numPr>
                <w:ilvl w:val="0"/>
                <w:numId w:val="47"/>
              </w:numPr>
              <w:spacing w:before="0" w:after="0" w:line="264" w:lineRule="auto"/>
              <w:rPr>
                <w:noProof/>
              </w:rPr>
            </w:pPr>
            <w:r w:rsidRPr="008C2FA8">
              <w:rPr>
                <w:noProof/>
              </w:rPr>
              <w:t>Scalability: The database should handle a growing number of practitioner records over time.</w:t>
            </w:r>
          </w:p>
          <w:p w14:paraId="0A85684D" w14:textId="77777777" w:rsidR="008C2FA8" w:rsidRPr="008C2FA8" w:rsidRDefault="008C2FA8" w:rsidP="008C2FA8">
            <w:pPr>
              <w:numPr>
                <w:ilvl w:val="0"/>
                <w:numId w:val="47"/>
              </w:numPr>
              <w:spacing w:before="0" w:after="0" w:line="264" w:lineRule="auto"/>
              <w:rPr>
                <w:noProof/>
              </w:rPr>
            </w:pPr>
            <w:r w:rsidRPr="008C2FA8">
              <w:rPr>
                <w:noProof/>
              </w:rPr>
              <w:t>Performance: The system should quickly process practitioner data operations.</w:t>
            </w:r>
          </w:p>
          <w:p w14:paraId="3AFEFD6D" w14:textId="77777777" w:rsidR="008C2FA8" w:rsidRPr="008C2FA8" w:rsidRDefault="008C2FA8" w:rsidP="008C2FA8">
            <w:pPr>
              <w:numPr>
                <w:ilvl w:val="0"/>
                <w:numId w:val="47"/>
              </w:numPr>
              <w:spacing w:before="0" w:after="0" w:line="264" w:lineRule="auto"/>
              <w:rPr>
                <w:noProof/>
              </w:rPr>
            </w:pPr>
            <w:r w:rsidRPr="008C2FA8">
              <w:rPr>
                <w:noProof/>
              </w:rPr>
              <w:t>Compliance: Adhere to Australian healthcare data regulations and AHPRA requirements.</w:t>
            </w:r>
          </w:p>
          <w:p w14:paraId="634D15AC" w14:textId="77777777" w:rsidR="008C2FA8" w:rsidRPr="008C2FA8" w:rsidRDefault="008C2FA8" w:rsidP="008C2FA8">
            <w:pPr>
              <w:numPr>
                <w:ilvl w:val="0"/>
                <w:numId w:val="47"/>
              </w:numPr>
              <w:spacing w:before="0" w:after="0" w:line="264" w:lineRule="auto"/>
              <w:rPr>
                <w:noProof/>
              </w:rPr>
            </w:pPr>
            <w:r w:rsidRPr="008C2FA8">
              <w:rPr>
                <w:noProof/>
              </w:rPr>
              <w:t>Usability: The database interface should be user-friendly for staff managing practitioner records.</w:t>
            </w:r>
          </w:p>
          <w:p w14:paraId="1F455329" w14:textId="77777777" w:rsidR="008C2FA8" w:rsidRPr="008C2FA8" w:rsidRDefault="008C2FA8" w:rsidP="008C2FA8">
            <w:pPr>
              <w:numPr>
                <w:ilvl w:val="0"/>
                <w:numId w:val="47"/>
              </w:numPr>
              <w:spacing w:before="0" w:after="0" w:line="264" w:lineRule="auto"/>
              <w:rPr>
                <w:noProof/>
              </w:rPr>
            </w:pPr>
            <w:r w:rsidRPr="008C2FA8">
              <w:rPr>
                <w:noProof/>
              </w:rPr>
              <w:t>Reliability: The system should consistently perform all specified operations on practitioner data.</w:t>
            </w:r>
          </w:p>
          <w:p w14:paraId="346E7F79" w14:textId="4B9BBAE2" w:rsidR="00457171" w:rsidRPr="00C74479" w:rsidRDefault="008C2FA8" w:rsidP="008C2FA8">
            <w:pPr>
              <w:numPr>
                <w:ilvl w:val="0"/>
                <w:numId w:val="47"/>
              </w:numPr>
              <w:spacing w:before="0" w:after="0" w:line="264" w:lineRule="auto"/>
              <w:rPr>
                <w:noProof/>
              </w:rPr>
            </w:pPr>
            <w:r w:rsidRPr="008C2FA8">
              <w:rPr>
                <w:noProof/>
              </w:rPr>
              <w:t>Auditability: Maintain a record of changes to practitioner data for tracking and compliance purposes.</w:t>
            </w:r>
          </w:p>
        </w:tc>
      </w:tr>
      <w:tr w:rsidR="00457171" w:rsidRPr="00C74479" w14:paraId="712DC76D" w14:textId="77777777" w:rsidTr="00F23CD4">
        <w:trPr>
          <w:cnfStyle w:val="000000010000" w:firstRow="0" w:lastRow="0" w:firstColumn="0" w:lastColumn="0" w:oddVBand="0" w:evenVBand="0" w:oddHBand="0" w:evenHBand="1" w:firstRowFirstColumn="0" w:firstRowLastColumn="0" w:lastRowFirstColumn="0" w:lastRowLastColumn="0"/>
        </w:trPr>
        <w:tc>
          <w:tcPr>
            <w:tcW w:w="1560" w:type="dxa"/>
          </w:tcPr>
          <w:p w14:paraId="0F303E67" w14:textId="77777777" w:rsidR="00457171" w:rsidRDefault="00457171" w:rsidP="00F23CD4">
            <w:pPr>
              <w:spacing w:before="0" w:after="0" w:line="264" w:lineRule="auto"/>
              <w:rPr>
                <w:noProof/>
              </w:rPr>
            </w:pPr>
            <w:r>
              <w:rPr>
                <w:noProof/>
              </w:rPr>
              <w:t>Pathology Test Request</w:t>
            </w:r>
          </w:p>
        </w:tc>
        <w:tc>
          <w:tcPr>
            <w:tcW w:w="7510" w:type="dxa"/>
          </w:tcPr>
          <w:p w14:paraId="6D94B2F1" w14:textId="77777777" w:rsidR="00674E0C" w:rsidRPr="00674E0C" w:rsidRDefault="00674E0C" w:rsidP="00674E0C">
            <w:pPr>
              <w:numPr>
                <w:ilvl w:val="0"/>
                <w:numId w:val="49"/>
              </w:numPr>
              <w:spacing w:before="0" w:after="0" w:line="264" w:lineRule="auto"/>
              <w:rPr>
                <w:noProof/>
              </w:rPr>
            </w:pPr>
            <w:r w:rsidRPr="00674E0C">
              <w:rPr>
                <w:noProof/>
              </w:rPr>
              <w:t>Data Integrity: Ensure accuracy and consistency of pathology test request data</w:t>
            </w:r>
          </w:p>
          <w:p w14:paraId="7CA1C79A" w14:textId="77777777" w:rsidR="00674E0C" w:rsidRPr="00674E0C" w:rsidRDefault="00674E0C" w:rsidP="00674E0C">
            <w:pPr>
              <w:numPr>
                <w:ilvl w:val="0"/>
                <w:numId w:val="49"/>
              </w:numPr>
              <w:spacing w:before="0" w:after="0" w:line="264" w:lineRule="auto"/>
              <w:rPr>
                <w:noProof/>
              </w:rPr>
            </w:pPr>
            <w:r w:rsidRPr="00674E0C">
              <w:rPr>
                <w:noProof/>
              </w:rPr>
              <w:t>Scalability: Handle a growing number of pathology test requests and types over time</w:t>
            </w:r>
          </w:p>
          <w:p w14:paraId="6573491E" w14:textId="77777777" w:rsidR="00674E0C" w:rsidRPr="00674E0C" w:rsidRDefault="00674E0C" w:rsidP="00674E0C">
            <w:pPr>
              <w:numPr>
                <w:ilvl w:val="0"/>
                <w:numId w:val="49"/>
              </w:numPr>
              <w:spacing w:before="0" w:after="0" w:line="264" w:lineRule="auto"/>
              <w:rPr>
                <w:noProof/>
              </w:rPr>
            </w:pPr>
            <w:r w:rsidRPr="00674E0C">
              <w:rPr>
                <w:noProof/>
              </w:rPr>
              <w:t>Performance: Process pathology test request operations quickly and efficiently</w:t>
            </w:r>
          </w:p>
          <w:p w14:paraId="12C8EC94" w14:textId="77777777" w:rsidR="00674E0C" w:rsidRPr="00674E0C" w:rsidRDefault="00674E0C" w:rsidP="00674E0C">
            <w:pPr>
              <w:numPr>
                <w:ilvl w:val="0"/>
                <w:numId w:val="49"/>
              </w:numPr>
              <w:spacing w:before="0" w:after="0" w:line="264" w:lineRule="auto"/>
              <w:rPr>
                <w:noProof/>
              </w:rPr>
            </w:pPr>
            <w:r w:rsidRPr="00674E0C">
              <w:rPr>
                <w:noProof/>
              </w:rPr>
              <w:t>Usability: Provide an intuitive interface for managing pathology test requests</w:t>
            </w:r>
          </w:p>
          <w:p w14:paraId="412893BA" w14:textId="77777777" w:rsidR="00674E0C" w:rsidRPr="00674E0C" w:rsidRDefault="00674E0C" w:rsidP="00674E0C">
            <w:pPr>
              <w:numPr>
                <w:ilvl w:val="0"/>
                <w:numId w:val="49"/>
              </w:numPr>
              <w:spacing w:before="0" w:after="0" w:line="264" w:lineRule="auto"/>
              <w:rPr>
                <w:noProof/>
              </w:rPr>
            </w:pPr>
            <w:r w:rsidRPr="00674E0C">
              <w:rPr>
                <w:noProof/>
              </w:rPr>
              <w:t>Reliability: Consistently perform all specified operations on pathology test request data</w:t>
            </w:r>
          </w:p>
          <w:p w14:paraId="4CB8159F" w14:textId="77777777" w:rsidR="00674E0C" w:rsidRPr="00674E0C" w:rsidRDefault="00674E0C" w:rsidP="00674E0C">
            <w:pPr>
              <w:numPr>
                <w:ilvl w:val="0"/>
                <w:numId w:val="49"/>
              </w:numPr>
              <w:spacing w:before="0" w:after="0" w:line="264" w:lineRule="auto"/>
              <w:rPr>
                <w:noProof/>
              </w:rPr>
            </w:pPr>
            <w:r w:rsidRPr="00674E0C">
              <w:rPr>
                <w:noProof/>
              </w:rPr>
              <w:t>Security: Protect sensitive patient and practitioner information related to pathology test requests</w:t>
            </w:r>
          </w:p>
          <w:p w14:paraId="48D6BD6D" w14:textId="45FB21C0" w:rsidR="00457171" w:rsidRPr="009C1169" w:rsidRDefault="00674E0C" w:rsidP="00F23CD4">
            <w:pPr>
              <w:numPr>
                <w:ilvl w:val="0"/>
                <w:numId w:val="49"/>
              </w:numPr>
              <w:spacing w:before="0" w:after="0" w:line="264" w:lineRule="auto"/>
              <w:rPr>
                <w:noProof/>
              </w:rPr>
            </w:pPr>
            <w:r w:rsidRPr="00674E0C">
              <w:rPr>
                <w:noProof/>
              </w:rPr>
              <w:t>Compliance: Adhere to relevant healthcare data regulations and standards for pathology testing</w:t>
            </w:r>
          </w:p>
        </w:tc>
      </w:tr>
    </w:tbl>
    <w:p w14:paraId="28EEE262" w14:textId="67D92F60" w:rsidR="00C16CE1" w:rsidRDefault="00C16CE1" w:rsidP="00C16CE1">
      <w:pPr>
        <w:pStyle w:val="Heading3"/>
      </w:pPr>
      <w:r>
        <w:t>System Requirements</w:t>
      </w:r>
    </w:p>
    <w:p w14:paraId="34D34AF1" w14:textId="011F0A31" w:rsidR="00C16CE1" w:rsidRDefault="000A4A1A" w:rsidP="00C16CE1">
      <w:r>
        <w:t>T</w:t>
      </w:r>
      <w:r w:rsidR="00847410" w:rsidRPr="00847410">
        <w:t xml:space="preserve">he </w:t>
      </w:r>
      <w:r w:rsidR="00674DBF">
        <w:t>Medical Practice Management system</w:t>
      </w:r>
      <w:r w:rsidR="00674DBF" w:rsidRPr="00847410">
        <w:t xml:space="preserve"> </w:t>
      </w:r>
      <w:r w:rsidR="00847410" w:rsidRPr="00847410">
        <w:t xml:space="preserve">application will </w:t>
      </w:r>
      <w:r w:rsidR="00195FD4">
        <w:t>require the minimum system described in the section under Recommendations, operations, technologies.</w:t>
      </w:r>
    </w:p>
    <w:p w14:paraId="49A990AB" w14:textId="34E676E5" w:rsidR="00C16CE1" w:rsidRDefault="00C16CE1" w:rsidP="00C16CE1">
      <w:pPr>
        <w:pStyle w:val="Heading1"/>
      </w:pPr>
      <w:bookmarkStart w:id="7" w:name="_Toc190800418"/>
      <w:r>
        <w:lastRenderedPageBreak/>
        <w:t>Constraints</w:t>
      </w:r>
      <w:bookmarkEnd w:id="7"/>
    </w:p>
    <w:p w14:paraId="091FD7D3" w14:textId="761BAB21" w:rsidR="00C16CE1" w:rsidRDefault="00C16CE1" w:rsidP="00C16CE1">
      <w:pPr>
        <w:pStyle w:val="Heading2"/>
      </w:pPr>
      <w:bookmarkStart w:id="8" w:name="_Toc190800419"/>
      <w:r>
        <w:t>System Boundaries</w:t>
      </w:r>
      <w:bookmarkEnd w:id="8"/>
    </w:p>
    <w:p w14:paraId="154F54B2" w14:textId="3FF0292E" w:rsidR="00DA682E" w:rsidRPr="00DA682E" w:rsidRDefault="00DA682E" w:rsidP="00DA682E">
      <w:r w:rsidRPr="00DA682E">
        <w:t>Understanding these boundaries helps in designing a system that effectively manages internal processes while interacting appropriately with external entities, ensuring that it meets the operational needs of the medical practice while respecting professional and technical constraints.</w:t>
      </w:r>
    </w:p>
    <w:p w14:paraId="25A77C1E" w14:textId="7D9230A3" w:rsidR="00C16CE1" w:rsidRDefault="00C16CE1" w:rsidP="00C16CE1">
      <w:pPr>
        <w:pStyle w:val="Heading3"/>
      </w:pPr>
      <w:r>
        <w:t>System Context Diagram</w:t>
      </w:r>
    </w:p>
    <w:p w14:paraId="344EAF58" w14:textId="5DCF0FEC" w:rsidR="00C16CE1" w:rsidRDefault="00630672" w:rsidP="00C16CE1">
      <w:r>
        <w:rPr>
          <w:noProof/>
        </w:rPr>
        <w:drawing>
          <wp:inline distT="0" distB="0" distL="0" distR="0" wp14:anchorId="6BA2A819" wp14:editId="44A032DF">
            <wp:extent cx="4572000" cy="2962275"/>
            <wp:effectExtent l="0" t="0" r="0" b="9525"/>
            <wp:docPr id="1112587239" name="Picture 2" descr="A diagram of medical practice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7239" name="Picture 2" descr="A diagram of medical practice management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709"/>
        <w:gridCol w:w="8361"/>
      </w:tblGrid>
      <w:tr w:rsidR="00630672" w:rsidRPr="00C74479" w14:paraId="365634A5" w14:textId="77777777" w:rsidTr="00630672">
        <w:trPr>
          <w:cnfStyle w:val="100000000000" w:firstRow="1" w:lastRow="0" w:firstColumn="0" w:lastColumn="0" w:oddVBand="0" w:evenVBand="0" w:oddHBand="0" w:evenHBand="0" w:firstRowFirstColumn="0" w:firstRowLastColumn="0" w:lastRowFirstColumn="0" w:lastRowLastColumn="0"/>
        </w:trPr>
        <w:tc>
          <w:tcPr>
            <w:tcW w:w="709" w:type="dxa"/>
          </w:tcPr>
          <w:p w14:paraId="6CACCBDF" w14:textId="2765C8F3" w:rsidR="00630672" w:rsidRPr="00C74479" w:rsidRDefault="00630672" w:rsidP="00F23CD4">
            <w:pPr>
              <w:spacing w:before="0" w:after="0" w:line="240" w:lineRule="auto"/>
              <w:rPr>
                <w:rFonts w:cs="Arial"/>
                <w:b/>
                <w:noProof/>
                <w:color w:val="FFFFFF" w:themeColor="background1"/>
              </w:rPr>
            </w:pPr>
          </w:p>
        </w:tc>
        <w:tc>
          <w:tcPr>
            <w:tcW w:w="8361" w:type="dxa"/>
          </w:tcPr>
          <w:p w14:paraId="3C1615FC" w14:textId="5D8FE638" w:rsidR="00630672" w:rsidRPr="00C74479" w:rsidRDefault="00A801A5" w:rsidP="00F23CD4">
            <w:pPr>
              <w:spacing w:before="0" w:after="0" w:line="240" w:lineRule="auto"/>
              <w:rPr>
                <w:rFonts w:cs="Arial"/>
                <w:b/>
                <w:noProof/>
                <w:color w:val="FFFFFF" w:themeColor="background1"/>
              </w:rPr>
            </w:pPr>
            <w:r>
              <w:rPr>
                <w:rFonts w:cs="Arial"/>
                <w:b/>
                <w:color w:val="FFFFFF" w:themeColor="background1"/>
              </w:rPr>
              <w:t>Data Flow</w:t>
            </w:r>
          </w:p>
        </w:tc>
      </w:tr>
      <w:tr w:rsidR="00630672" w:rsidRPr="00C74479" w14:paraId="2972112D" w14:textId="77777777" w:rsidTr="00630672">
        <w:tc>
          <w:tcPr>
            <w:tcW w:w="709" w:type="dxa"/>
          </w:tcPr>
          <w:p w14:paraId="242E7E73" w14:textId="6CEF6645" w:rsidR="00630672" w:rsidRPr="00C74479" w:rsidRDefault="00630672" w:rsidP="00F23CD4">
            <w:pPr>
              <w:spacing w:before="0" w:after="0" w:line="264" w:lineRule="auto"/>
              <w:rPr>
                <w:noProof/>
              </w:rPr>
            </w:pPr>
            <w:r>
              <w:rPr>
                <w:noProof/>
              </w:rPr>
              <w:t>a</w:t>
            </w:r>
          </w:p>
        </w:tc>
        <w:tc>
          <w:tcPr>
            <w:tcW w:w="8361" w:type="dxa"/>
          </w:tcPr>
          <w:p w14:paraId="26B5D9D2" w14:textId="639ECEA0" w:rsidR="00630672" w:rsidRPr="00C74479" w:rsidRDefault="00630672" w:rsidP="00F23CD4">
            <w:pPr>
              <w:spacing w:before="0" w:after="0" w:line="264" w:lineRule="auto"/>
              <w:rPr>
                <w:noProof/>
              </w:rPr>
            </w:pPr>
            <w:r w:rsidRPr="00630672">
              <w:rPr>
                <w:noProof/>
              </w:rPr>
              <w:t>Patient registration, medical history, appointment requests.</w:t>
            </w:r>
          </w:p>
        </w:tc>
      </w:tr>
      <w:tr w:rsidR="00630672" w:rsidRPr="00C74479" w14:paraId="59D4FBD5" w14:textId="77777777" w:rsidTr="00630672">
        <w:trPr>
          <w:cnfStyle w:val="000000010000" w:firstRow="0" w:lastRow="0" w:firstColumn="0" w:lastColumn="0" w:oddVBand="0" w:evenVBand="0" w:oddHBand="0" w:evenHBand="1" w:firstRowFirstColumn="0" w:firstRowLastColumn="0" w:lastRowFirstColumn="0" w:lastRowLastColumn="0"/>
        </w:trPr>
        <w:tc>
          <w:tcPr>
            <w:tcW w:w="709" w:type="dxa"/>
          </w:tcPr>
          <w:p w14:paraId="1809B48E" w14:textId="5B9C6D71" w:rsidR="00630672" w:rsidRPr="00C74479" w:rsidRDefault="00630672" w:rsidP="00F23CD4">
            <w:pPr>
              <w:spacing w:before="0" w:after="0" w:line="264" w:lineRule="auto"/>
              <w:rPr>
                <w:noProof/>
              </w:rPr>
            </w:pPr>
            <w:r>
              <w:rPr>
                <w:noProof/>
              </w:rPr>
              <w:t>b</w:t>
            </w:r>
          </w:p>
        </w:tc>
        <w:tc>
          <w:tcPr>
            <w:tcW w:w="8361" w:type="dxa"/>
          </w:tcPr>
          <w:p w14:paraId="476070D2" w14:textId="50D66C84" w:rsidR="00630672" w:rsidRPr="00C74479" w:rsidRDefault="00630672" w:rsidP="00F23CD4">
            <w:pPr>
              <w:spacing w:before="0" w:after="0" w:line="264" w:lineRule="auto"/>
              <w:rPr>
                <w:noProof/>
              </w:rPr>
            </w:pPr>
            <w:r w:rsidRPr="00630672">
              <w:rPr>
                <w:noProof/>
              </w:rPr>
              <w:t>Electronic pathology test requests</w:t>
            </w:r>
            <w:r>
              <w:rPr>
                <w:noProof/>
              </w:rPr>
              <w:t>, test results.</w:t>
            </w:r>
          </w:p>
        </w:tc>
      </w:tr>
      <w:tr w:rsidR="00630672" w:rsidRPr="00C74479" w14:paraId="3928BD37" w14:textId="77777777" w:rsidTr="00630672">
        <w:tc>
          <w:tcPr>
            <w:tcW w:w="709" w:type="dxa"/>
          </w:tcPr>
          <w:p w14:paraId="5ACE0886" w14:textId="1E3796C9" w:rsidR="00630672" w:rsidRPr="00C74479" w:rsidRDefault="00630672" w:rsidP="00F23CD4">
            <w:pPr>
              <w:spacing w:before="0" w:after="0" w:line="264" w:lineRule="auto"/>
              <w:rPr>
                <w:noProof/>
              </w:rPr>
            </w:pPr>
            <w:r>
              <w:rPr>
                <w:noProof/>
              </w:rPr>
              <w:t>c</w:t>
            </w:r>
          </w:p>
        </w:tc>
        <w:tc>
          <w:tcPr>
            <w:tcW w:w="8361" w:type="dxa"/>
          </w:tcPr>
          <w:p w14:paraId="2D29D6F8" w14:textId="36DCADA0" w:rsidR="00630672" w:rsidRPr="00C74479" w:rsidRDefault="00630672" w:rsidP="00F23CD4">
            <w:pPr>
              <w:spacing w:before="0" w:after="0" w:line="264" w:lineRule="auto"/>
              <w:rPr>
                <w:noProof/>
              </w:rPr>
            </w:pPr>
            <w:r w:rsidRPr="00630672">
              <w:rPr>
                <w:noProof/>
              </w:rPr>
              <w:t>Appointment schedules, patient treatment plans, pathology test orders.</w:t>
            </w:r>
          </w:p>
        </w:tc>
      </w:tr>
      <w:tr w:rsidR="00630672" w:rsidRPr="00630672" w14:paraId="75949AD4" w14:textId="77777777" w:rsidTr="00630672">
        <w:trPr>
          <w:cnfStyle w:val="000000010000" w:firstRow="0" w:lastRow="0" w:firstColumn="0" w:lastColumn="0" w:oddVBand="0" w:evenVBand="0" w:oddHBand="0" w:evenHBand="1" w:firstRowFirstColumn="0" w:firstRowLastColumn="0" w:lastRowFirstColumn="0" w:lastRowLastColumn="0"/>
        </w:trPr>
        <w:tc>
          <w:tcPr>
            <w:tcW w:w="709" w:type="dxa"/>
          </w:tcPr>
          <w:p w14:paraId="7F07A095" w14:textId="41FD8D5A" w:rsidR="00630672" w:rsidRPr="00630672" w:rsidRDefault="00630672" w:rsidP="00F23CD4">
            <w:pPr>
              <w:spacing w:before="0" w:after="0" w:line="264" w:lineRule="auto"/>
              <w:rPr>
                <w:noProof/>
              </w:rPr>
            </w:pPr>
            <w:r>
              <w:rPr>
                <w:noProof/>
              </w:rPr>
              <w:t>d</w:t>
            </w:r>
          </w:p>
        </w:tc>
        <w:tc>
          <w:tcPr>
            <w:tcW w:w="8361" w:type="dxa"/>
          </w:tcPr>
          <w:p w14:paraId="62A8821E" w14:textId="3A6DF707" w:rsidR="00630672" w:rsidRPr="00630672" w:rsidRDefault="00630672" w:rsidP="00F23CD4">
            <w:pPr>
              <w:spacing w:before="0" w:after="0" w:line="264" w:lineRule="auto"/>
              <w:rPr>
                <w:noProof/>
              </w:rPr>
            </w:pPr>
            <w:r w:rsidRPr="00630672">
              <w:rPr>
                <w:noProof/>
              </w:rPr>
              <w:t>Billing information, claims processing</w:t>
            </w:r>
            <w:r>
              <w:rPr>
                <w:noProof/>
              </w:rPr>
              <w:t>.</w:t>
            </w:r>
          </w:p>
        </w:tc>
      </w:tr>
      <w:tr w:rsidR="00630672" w:rsidRPr="00630672" w14:paraId="1EDD7448" w14:textId="77777777" w:rsidTr="00630672">
        <w:tc>
          <w:tcPr>
            <w:tcW w:w="709" w:type="dxa"/>
          </w:tcPr>
          <w:p w14:paraId="66B656EE" w14:textId="37247B88" w:rsidR="00630672" w:rsidRPr="00630672" w:rsidRDefault="00630672" w:rsidP="00F23CD4">
            <w:pPr>
              <w:spacing w:before="0" w:after="0" w:line="264" w:lineRule="auto"/>
              <w:rPr>
                <w:noProof/>
              </w:rPr>
            </w:pPr>
            <w:r>
              <w:rPr>
                <w:noProof/>
              </w:rPr>
              <w:t>e</w:t>
            </w:r>
          </w:p>
        </w:tc>
        <w:tc>
          <w:tcPr>
            <w:tcW w:w="8361" w:type="dxa"/>
          </w:tcPr>
          <w:p w14:paraId="7C31D5A1" w14:textId="2D3FC218" w:rsidR="00630672" w:rsidRPr="00630672" w:rsidRDefault="00630672" w:rsidP="00F23CD4">
            <w:pPr>
              <w:spacing w:before="0" w:after="0" w:line="264" w:lineRule="auto"/>
              <w:rPr>
                <w:noProof/>
              </w:rPr>
            </w:pPr>
            <w:r w:rsidRPr="00630672">
              <w:rPr>
                <w:noProof/>
              </w:rPr>
              <w:t>Ensures that medical practices adhere to professional standards, including confidentiality and privacy.</w:t>
            </w:r>
          </w:p>
        </w:tc>
      </w:tr>
      <w:tr w:rsidR="00630672" w:rsidRPr="00630672" w14:paraId="1378399E" w14:textId="77777777" w:rsidTr="00630672">
        <w:trPr>
          <w:cnfStyle w:val="000000010000" w:firstRow="0" w:lastRow="0" w:firstColumn="0" w:lastColumn="0" w:oddVBand="0" w:evenVBand="0" w:oddHBand="0" w:evenHBand="1" w:firstRowFirstColumn="0" w:firstRowLastColumn="0" w:lastRowFirstColumn="0" w:lastRowLastColumn="0"/>
        </w:trPr>
        <w:tc>
          <w:tcPr>
            <w:tcW w:w="709" w:type="dxa"/>
          </w:tcPr>
          <w:p w14:paraId="6059F7C3" w14:textId="0DA3CEFA" w:rsidR="00630672" w:rsidRPr="00630672" w:rsidRDefault="00630672" w:rsidP="00F23CD4">
            <w:pPr>
              <w:spacing w:before="0" w:after="0" w:line="264" w:lineRule="auto"/>
              <w:rPr>
                <w:noProof/>
              </w:rPr>
            </w:pPr>
            <w:r>
              <w:rPr>
                <w:noProof/>
              </w:rPr>
              <w:lastRenderedPageBreak/>
              <w:t>f</w:t>
            </w:r>
          </w:p>
        </w:tc>
        <w:tc>
          <w:tcPr>
            <w:tcW w:w="8361" w:type="dxa"/>
          </w:tcPr>
          <w:p w14:paraId="7682D026" w14:textId="4CD13CEC" w:rsidR="00630672" w:rsidRPr="00630672" w:rsidRDefault="00630672" w:rsidP="00F23CD4">
            <w:pPr>
              <w:spacing w:before="0" w:after="0" w:line="264" w:lineRule="auto"/>
              <w:rPr>
                <w:noProof/>
              </w:rPr>
            </w:pPr>
            <w:r w:rsidRPr="00630672">
              <w:rPr>
                <w:noProof/>
              </w:rPr>
              <w:t>Ensures secure and authorized access to digital health records, which may integrate with practice management systems.</w:t>
            </w:r>
          </w:p>
        </w:tc>
      </w:tr>
      <w:tr w:rsidR="00630672" w:rsidRPr="00630672" w14:paraId="6D6CFA92" w14:textId="77777777" w:rsidTr="00630672">
        <w:tc>
          <w:tcPr>
            <w:tcW w:w="709" w:type="dxa"/>
          </w:tcPr>
          <w:p w14:paraId="27A168D2" w14:textId="6047F3A2" w:rsidR="00630672" w:rsidRPr="00630672" w:rsidRDefault="00630672" w:rsidP="00F23CD4">
            <w:pPr>
              <w:spacing w:before="0" w:after="0" w:line="264" w:lineRule="auto"/>
              <w:rPr>
                <w:noProof/>
              </w:rPr>
            </w:pPr>
            <w:r>
              <w:rPr>
                <w:noProof/>
              </w:rPr>
              <w:t>g</w:t>
            </w:r>
          </w:p>
        </w:tc>
        <w:tc>
          <w:tcPr>
            <w:tcW w:w="8361" w:type="dxa"/>
          </w:tcPr>
          <w:p w14:paraId="763F1747" w14:textId="113674CE" w:rsidR="00630672" w:rsidRPr="00630672" w:rsidRDefault="00630672" w:rsidP="00F23CD4">
            <w:pPr>
              <w:spacing w:before="0" w:after="0" w:line="264" w:lineRule="auto"/>
              <w:rPr>
                <w:noProof/>
              </w:rPr>
            </w:pPr>
            <w:r w:rsidRPr="00630672">
              <w:rPr>
                <w:noProof/>
              </w:rPr>
              <w:t>Offers accreditation and standards for general practices, focusing on quality and safety.</w:t>
            </w:r>
          </w:p>
        </w:tc>
      </w:tr>
      <w:tr w:rsidR="00630672" w:rsidRPr="00630672" w14:paraId="1A942FE1" w14:textId="77777777" w:rsidTr="00630672">
        <w:trPr>
          <w:cnfStyle w:val="000000010000" w:firstRow="0" w:lastRow="0" w:firstColumn="0" w:lastColumn="0" w:oddVBand="0" w:evenVBand="0" w:oddHBand="0" w:evenHBand="1" w:firstRowFirstColumn="0" w:firstRowLastColumn="0" w:lastRowFirstColumn="0" w:lastRowLastColumn="0"/>
        </w:trPr>
        <w:tc>
          <w:tcPr>
            <w:tcW w:w="709" w:type="dxa"/>
          </w:tcPr>
          <w:p w14:paraId="7E1ED27C" w14:textId="435A6B23" w:rsidR="00630672" w:rsidRPr="00630672" w:rsidRDefault="00630672" w:rsidP="00F23CD4">
            <w:pPr>
              <w:spacing w:before="0" w:after="0" w:line="264" w:lineRule="auto"/>
              <w:rPr>
                <w:noProof/>
              </w:rPr>
            </w:pPr>
            <w:r>
              <w:rPr>
                <w:noProof/>
              </w:rPr>
              <w:t>h</w:t>
            </w:r>
          </w:p>
        </w:tc>
        <w:tc>
          <w:tcPr>
            <w:tcW w:w="8361" w:type="dxa"/>
          </w:tcPr>
          <w:p w14:paraId="7F7DDCFF" w14:textId="10EB67D4" w:rsidR="00630672" w:rsidRPr="00630672" w:rsidRDefault="00630672" w:rsidP="00F23CD4">
            <w:pPr>
              <w:spacing w:before="0" w:after="0" w:line="264" w:lineRule="auto"/>
              <w:rPr>
                <w:noProof/>
              </w:rPr>
            </w:pPr>
            <w:r w:rsidRPr="00630672">
              <w:rPr>
                <w:noProof/>
              </w:rPr>
              <w:t>Oversees the registration of medical practitioners, ensuring they meet professional standards.</w:t>
            </w:r>
          </w:p>
        </w:tc>
      </w:tr>
    </w:tbl>
    <w:p w14:paraId="3A8CBC56" w14:textId="77777777" w:rsidR="00AE6EE6" w:rsidRPr="00C16CE1" w:rsidRDefault="00AE6EE6" w:rsidP="00C16CE1"/>
    <w:p w14:paraId="7CC7ACD0" w14:textId="115170DC" w:rsidR="00D72856" w:rsidRDefault="00D72856" w:rsidP="00D72856">
      <w:pPr>
        <w:pStyle w:val="Heading1"/>
      </w:pPr>
      <w:bookmarkStart w:id="9" w:name="_Toc190800420"/>
      <w:r>
        <w:t>Assumptions</w:t>
      </w:r>
      <w:bookmarkEnd w:id="9"/>
    </w:p>
    <w:p w14:paraId="1CA57D27" w14:textId="4C172169" w:rsidR="00D72856" w:rsidRDefault="00157650" w:rsidP="00D72856">
      <w:pPr>
        <w:pStyle w:val="Heading2"/>
      </w:pPr>
      <w:bookmarkStart w:id="10" w:name="_Toc190800421"/>
      <w:r>
        <w:t>Operational</w:t>
      </w:r>
      <w:bookmarkEnd w:id="10"/>
    </w:p>
    <w:p w14:paraId="3648798A" w14:textId="31242620" w:rsidR="00D72856" w:rsidRPr="00D72856" w:rsidRDefault="00157650" w:rsidP="00D72856">
      <w:pPr>
        <w:pStyle w:val="Heading3"/>
      </w:pPr>
      <w:r>
        <w:t>Regulatory Compliance</w:t>
      </w:r>
    </w:p>
    <w:p w14:paraId="71039F49" w14:textId="03EEFB31" w:rsidR="00D72856" w:rsidRDefault="00157650" w:rsidP="00157650">
      <w:pPr>
        <w:pStyle w:val="ListParagraph"/>
        <w:numPr>
          <w:ilvl w:val="0"/>
          <w:numId w:val="51"/>
        </w:numPr>
      </w:pPr>
      <w:r w:rsidRPr="00157650">
        <w:t>The system is designed to comply with relevant healthcare regulations, such as privacy laws and data security standards</w:t>
      </w:r>
    </w:p>
    <w:p w14:paraId="414D89C1" w14:textId="5353B019" w:rsidR="00157650" w:rsidRPr="00D72856" w:rsidRDefault="00157650" w:rsidP="00157650">
      <w:pPr>
        <w:pStyle w:val="Heading3"/>
      </w:pPr>
      <w:r>
        <w:t>Data Accuracy</w:t>
      </w:r>
    </w:p>
    <w:p w14:paraId="251F6AB6" w14:textId="6BF25A76" w:rsidR="00157650" w:rsidRDefault="00157650" w:rsidP="00157650">
      <w:pPr>
        <w:pStyle w:val="ListParagraph"/>
        <w:numPr>
          <w:ilvl w:val="0"/>
          <w:numId w:val="50"/>
        </w:numPr>
      </w:pPr>
      <w:r w:rsidRPr="00157650">
        <w:t xml:space="preserve">The system assumes that data entered by users (e.g. patient information, appointment schedules) is accurate and </w:t>
      </w:r>
      <w:r w:rsidR="003A5AF1" w:rsidRPr="00157650">
        <w:t>up to date</w:t>
      </w:r>
      <w:r w:rsidRPr="00157650">
        <w:t>.</w:t>
      </w:r>
    </w:p>
    <w:p w14:paraId="5284A5ED" w14:textId="3A5D6DAB" w:rsidR="00157650" w:rsidRDefault="00157650" w:rsidP="00157650">
      <w:pPr>
        <w:pStyle w:val="Heading3"/>
      </w:pPr>
      <w:r>
        <w:t>User Adoption</w:t>
      </w:r>
    </w:p>
    <w:p w14:paraId="5AB6FEC5" w14:textId="351A5731" w:rsidR="00157650" w:rsidRPr="00D72856" w:rsidRDefault="00157650" w:rsidP="00157650">
      <w:pPr>
        <w:pStyle w:val="ListParagraph"/>
        <w:numPr>
          <w:ilvl w:val="0"/>
          <w:numId w:val="50"/>
        </w:numPr>
      </w:pPr>
      <w:r w:rsidRPr="00157650">
        <w:t>It is assumed that staff members will adapt to using the new system, with adequate training provided to ensure smooth integration into daily operations.</w:t>
      </w:r>
    </w:p>
    <w:p w14:paraId="36E454EA" w14:textId="2126A80B" w:rsidR="00D72856" w:rsidRDefault="00D72856" w:rsidP="00D72856">
      <w:pPr>
        <w:pStyle w:val="Heading2"/>
      </w:pPr>
      <w:bookmarkStart w:id="11" w:name="_Toc190800422"/>
      <w:r>
        <w:lastRenderedPageBreak/>
        <w:t>Technical</w:t>
      </w:r>
      <w:bookmarkEnd w:id="11"/>
    </w:p>
    <w:p w14:paraId="7BA21CF8" w14:textId="52F2D9CA" w:rsidR="00D72856" w:rsidRDefault="00533319" w:rsidP="00533319">
      <w:pPr>
        <w:pStyle w:val="Heading3"/>
      </w:pPr>
      <w:r>
        <w:t>Infrastructure Support</w:t>
      </w:r>
    </w:p>
    <w:p w14:paraId="363D3236" w14:textId="4AB50233" w:rsidR="00533319" w:rsidRPr="00533319" w:rsidRDefault="00533319" w:rsidP="00533319">
      <w:pPr>
        <w:pStyle w:val="ListParagraph"/>
        <w:numPr>
          <w:ilvl w:val="0"/>
          <w:numId w:val="50"/>
        </w:numPr>
      </w:pPr>
      <w:r w:rsidRPr="00533319">
        <w:t>The system assumes that the practice has sufficient IT infrastructure (e.g., hardware, internet connectivity) to support its operation.</w:t>
      </w:r>
    </w:p>
    <w:p w14:paraId="49DA6BC6" w14:textId="5E6CEF4F" w:rsidR="00533319" w:rsidRDefault="00533319" w:rsidP="00533319">
      <w:pPr>
        <w:pStyle w:val="Heading3"/>
      </w:pPr>
      <w:r>
        <w:t>Integration with Other Systems</w:t>
      </w:r>
    </w:p>
    <w:p w14:paraId="00AC7A5B" w14:textId="6431E673" w:rsidR="00533319" w:rsidRPr="00533319" w:rsidRDefault="00533319" w:rsidP="00533319">
      <w:pPr>
        <w:pStyle w:val="ListParagraph"/>
        <w:numPr>
          <w:ilvl w:val="0"/>
          <w:numId w:val="50"/>
        </w:numPr>
      </w:pPr>
      <w:r w:rsidRPr="00533319">
        <w:t>It is assumed that the system can integrate seamlessly with other healthcare systems, such as electronic health records (EHRs) and laboratory information systems.</w:t>
      </w:r>
    </w:p>
    <w:p w14:paraId="446F52AF" w14:textId="190B0AA6" w:rsidR="00533319" w:rsidRDefault="00533319" w:rsidP="00533319">
      <w:pPr>
        <w:pStyle w:val="Heading3"/>
      </w:pPr>
      <w:r>
        <w:t>Security Measures</w:t>
      </w:r>
    </w:p>
    <w:p w14:paraId="554DA1AF" w14:textId="76B5E73F" w:rsidR="00533319" w:rsidRPr="00533319" w:rsidRDefault="00533319" w:rsidP="00533319">
      <w:pPr>
        <w:pStyle w:val="ListParagraph"/>
        <w:numPr>
          <w:ilvl w:val="0"/>
          <w:numId w:val="50"/>
        </w:numPr>
      </w:pPr>
      <w:r w:rsidRPr="00533319">
        <w:t>The system assumes that robust security measures are in place to protect patient data, including encryption and access controls.</w:t>
      </w:r>
    </w:p>
    <w:p w14:paraId="531BA9CD" w14:textId="77777777" w:rsidR="00D72856" w:rsidRPr="00D72856" w:rsidRDefault="00D72856" w:rsidP="00D72856"/>
    <w:p w14:paraId="7C63551A" w14:textId="7AF565C6" w:rsidR="00D72856" w:rsidRDefault="00D72856" w:rsidP="00D72856">
      <w:pPr>
        <w:pStyle w:val="Heading1"/>
      </w:pPr>
      <w:bookmarkStart w:id="12" w:name="_Toc190800423"/>
      <w:r>
        <w:t>Recommendations</w:t>
      </w:r>
      <w:bookmarkEnd w:id="12"/>
    </w:p>
    <w:p w14:paraId="09C4B498" w14:textId="4E814AE3" w:rsidR="00D72856" w:rsidRDefault="00D72856" w:rsidP="00D72856">
      <w:pPr>
        <w:pStyle w:val="Heading2"/>
      </w:pPr>
      <w:bookmarkStart w:id="13" w:name="_Toc190800424"/>
      <w:r>
        <w:t>Strategy</w:t>
      </w:r>
      <w:bookmarkEnd w:id="13"/>
    </w:p>
    <w:p w14:paraId="5A50DF4B" w14:textId="01D253D3" w:rsidR="00D72856" w:rsidRDefault="00D72856" w:rsidP="00D72856">
      <w:pPr>
        <w:pStyle w:val="Heading3"/>
      </w:pPr>
      <w:r>
        <w:t>Project Management</w:t>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2268"/>
        <w:gridCol w:w="4678"/>
        <w:gridCol w:w="2124"/>
      </w:tblGrid>
      <w:tr w:rsidR="007B2278" w:rsidRPr="00C74479" w14:paraId="6D910E8A" w14:textId="77777777" w:rsidTr="00F23CD4">
        <w:trPr>
          <w:cnfStyle w:val="100000000000" w:firstRow="1" w:lastRow="0" w:firstColumn="0" w:lastColumn="0" w:oddVBand="0" w:evenVBand="0" w:oddHBand="0" w:evenHBand="0" w:firstRowFirstColumn="0" w:firstRowLastColumn="0" w:lastRowFirstColumn="0" w:lastRowLastColumn="0"/>
        </w:trPr>
        <w:tc>
          <w:tcPr>
            <w:tcW w:w="2268" w:type="dxa"/>
          </w:tcPr>
          <w:p w14:paraId="29E7F782" w14:textId="77777777" w:rsidR="007B2278" w:rsidRPr="00C74479" w:rsidRDefault="007B2278" w:rsidP="00F23CD4">
            <w:pPr>
              <w:spacing w:before="0" w:after="0" w:line="240" w:lineRule="auto"/>
              <w:rPr>
                <w:rFonts w:cs="Arial"/>
                <w:b/>
                <w:noProof/>
                <w:color w:val="FFFFFF" w:themeColor="background1"/>
              </w:rPr>
            </w:pPr>
          </w:p>
        </w:tc>
        <w:tc>
          <w:tcPr>
            <w:tcW w:w="4678" w:type="dxa"/>
          </w:tcPr>
          <w:p w14:paraId="430F0174" w14:textId="77777777" w:rsidR="007B2278" w:rsidRPr="00C74479" w:rsidRDefault="007B2278" w:rsidP="00F23CD4">
            <w:pPr>
              <w:spacing w:before="0" w:after="0" w:line="240" w:lineRule="auto"/>
              <w:rPr>
                <w:rFonts w:cs="Arial"/>
                <w:b/>
                <w:noProof/>
                <w:color w:val="FFFFFF" w:themeColor="background1"/>
              </w:rPr>
            </w:pPr>
            <w:r>
              <w:rPr>
                <w:rFonts w:cs="Arial"/>
                <w:b/>
                <w:noProof/>
                <w:color w:val="FFFFFF" w:themeColor="background1"/>
              </w:rPr>
              <w:t>Recommendation</w:t>
            </w:r>
          </w:p>
        </w:tc>
        <w:tc>
          <w:tcPr>
            <w:tcW w:w="2124" w:type="dxa"/>
          </w:tcPr>
          <w:p w14:paraId="31B7A711" w14:textId="77777777" w:rsidR="007B2278" w:rsidRPr="00C74479" w:rsidRDefault="007B2278" w:rsidP="00F23CD4">
            <w:pPr>
              <w:spacing w:before="0" w:after="0" w:line="240" w:lineRule="auto"/>
              <w:rPr>
                <w:rFonts w:cs="Arial"/>
                <w:b/>
                <w:noProof/>
                <w:color w:val="FFFFFF" w:themeColor="background1"/>
              </w:rPr>
            </w:pPr>
            <w:r>
              <w:rPr>
                <w:rFonts w:cs="Arial"/>
                <w:b/>
                <w:noProof/>
                <w:color w:val="FFFFFF" w:themeColor="background1"/>
              </w:rPr>
              <w:t>Benefit</w:t>
            </w:r>
          </w:p>
        </w:tc>
      </w:tr>
      <w:tr w:rsidR="007B2278" w:rsidRPr="00C74479" w14:paraId="07A9558D" w14:textId="77777777" w:rsidTr="00F23CD4">
        <w:tc>
          <w:tcPr>
            <w:tcW w:w="2268" w:type="dxa"/>
          </w:tcPr>
          <w:p w14:paraId="70E7BC64" w14:textId="5471FA1E" w:rsidR="007B2278" w:rsidRPr="00C74479" w:rsidRDefault="00CF62A5" w:rsidP="00F23CD4">
            <w:pPr>
              <w:spacing w:before="0" w:after="0" w:line="264" w:lineRule="auto"/>
              <w:rPr>
                <w:noProof/>
              </w:rPr>
            </w:pPr>
            <w:r>
              <w:rPr>
                <w:noProof/>
              </w:rPr>
              <w:t>Involve Key Stakeholders</w:t>
            </w:r>
          </w:p>
        </w:tc>
        <w:tc>
          <w:tcPr>
            <w:tcW w:w="4678" w:type="dxa"/>
          </w:tcPr>
          <w:p w14:paraId="053336B4" w14:textId="73F5E1D3" w:rsidR="007B2278" w:rsidRPr="00C74479" w:rsidRDefault="00CF62A5" w:rsidP="00F23CD4">
            <w:pPr>
              <w:spacing w:before="0" w:after="0" w:line="264" w:lineRule="auto"/>
              <w:rPr>
                <w:noProof/>
              </w:rPr>
            </w:pPr>
            <w:r w:rsidRPr="00CF62A5">
              <w:rPr>
                <w:noProof/>
              </w:rPr>
              <w:t>Engage all stakeholders in the decision-making process to ensure their needs are met and to foster a sense of ownership.</w:t>
            </w:r>
          </w:p>
        </w:tc>
        <w:tc>
          <w:tcPr>
            <w:tcW w:w="2124" w:type="dxa"/>
          </w:tcPr>
          <w:p w14:paraId="18C639EF" w14:textId="235E6331" w:rsidR="007B2278" w:rsidRPr="007B2278" w:rsidRDefault="00CF62A5" w:rsidP="00F23CD4">
            <w:pPr>
              <w:spacing w:before="0" w:after="0" w:line="264" w:lineRule="auto"/>
              <w:rPr>
                <w:noProof/>
              </w:rPr>
            </w:pPr>
            <w:r w:rsidRPr="00CF62A5">
              <w:rPr>
                <w:noProof/>
              </w:rPr>
              <w:t>Encourages buy-in and reduces resistance to change.</w:t>
            </w:r>
          </w:p>
        </w:tc>
      </w:tr>
      <w:tr w:rsidR="007B2278" w:rsidRPr="00C74479" w14:paraId="42873BBF" w14:textId="77777777" w:rsidTr="00F23CD4">
        <w:trPr>
          <w:cnfStyle w:val="000000010000" w:firstRow="0" w:lastRow="0" w:firstColumn="0" w:lastColumn="0" w:oddVBand="0" w:evenVBand="0" w:oddHBand="0" w:evenHBand="1" w:firstRowFirstColumn="0" w:firstRowLastColumn="0" w:lastRowFirstColumn="0" w:lastRowLastColumn="0"/>
        </w:trPr>
        <w:tc>
          <w:tcPr>
            <w:tcW w:w="2268" w:type="dxa"/>
          </w:tcPr>
          <w:p w14:paraId="0643BFE4" w14:textId="03285CB5" w:rsidR="007B2278" w:rsidRPr="00C74479" w:rsidRDefault="00CF62A5" w:rsidP="00F23CD4">
            <w:pPr>
              <w:spacing w:before="0" w:after="0" w:line="264" w:lineRule="auto"/>
              <w:rPr>
                <w:noProof/>
              </w:rPr>
            </w:pPr>
            <w:r>
              <w:rPr>
                <w:noProof/>
              </w:rPr>
              <w:lastRenderedPageBreak/>
              <w:t>Consider Cloud-Based vs On-premise Hosting</w:t>
            </w:r>
          </w:p>
        </w:tc>
        <w:tc>
          <w:tcPr>
            <w:tcW w:w="4678" w:type="dxa"/>
          </w:tcPr>
          <w:p w14:paraId="7025541C" w14:textId="37F98408" w:rsidR="007B2278" w:rsidRPr="00C74479" w:rsidRDefault="00CF62A5" w:rsidP="00F23CD4">
            <w:pPr>
              <w:spacing w:before="0" w:after="0" w:line="264" w:lineRule="auto"/>
              <w:rPr>
                <w:noProof/>
              </w:rPr>
            </w:pPr>
            <w:r w:rsidRPr="00CF62A5">
              <w:rPr>
                <w:noProof/>
              </w:rPr>
              <w:t>Evaluate whether cloud-based or on-premise hosting is more suitable based on the practice's resources and needs.</w:t>
            </w:r>
          </w:p>
        </w:tc>
        <w:tc>
          <w:tcPr>
            <w:tcW w:w="2124" w:type="dxa"/>
          </w:tcPr>
          <w:p w14:paraId="63189E8C" w14:textId="2838DEB5" w:rsidR="007B2278" w:rsidRPr="007B2278" w:rsidRDefault="00CF62A5" w:rsidP="00F23CD4">
            <w:pPr>
              <w:spacing w:before="0" w:after="0" w:line="264" w:lineRule="auto"/>
              <w:rPr>
                <w:noProof/>
              </w:rPr>
            </w:pPr>
            <w:r w:rsidRPr="00CF62A5">
              <w:rPr>
                <w:noProof/>
              </w:rPr>
              <w:t>Cloud-based systems offer scalability and lower upfront costs</w:t>
            </w:r>
            <w:r>
              <w:rPr>
                <w:noProof/>
              </w:rPr>
              <w:t>.</w:t>
            </w:r>
          </w:p>
        </w:tc>
      </w:tr>
      <w:tr w:rsidR="007B2278" w:rsidRPr="00C74479" w14:paraId="2E050700" w14:textId="77777777" w:rsidTr="00F23CD4">
        <w:tc>
          <w:tcPr>
            <w:tcW w:w="2268" w:type="dxa"/>
          </w:tcPr>
          <w:p w14:paraId="590BF4E3" w14:textId="1F5D9D5E" w:rsidR="007B2278" w:rsidRPr="00C74479" w:rsidRDefault="00CF62A5" w:rsidP="00F23CD4">
            <w:pPr>
              <w:spacing w:before="0" w:after="0" w:line="264" w:lineRule="auto"/>
              <w:rPr>
                <w:noProof/>
              </w:rPr>
            </w:pPr>
            <w:r>
              <w:rPr>
                <w:noProof/>
              </w:rPr>
              <w:t>Focus on User-Centered Design</w:t>
            </w:r>
          </w:p>
        </w:tc>
        <w:tc>
          <w:tcPr>
            <w:tcW w:w="4678" w:type="dxa"/>
          </w:tcPr>
          <w:p w14:paraId="3ABE94E3" w14:textId="3C3BB050" w:rsidR="007B2278" w:rsidRPr="00C74479" w:rsidRDefault="00CF62A5" w:rsidP="00F23CD4">
            <w:pPr>
              <w:spacing w:before="0" w:after="0" w:line="264" w:lineRule="auto"/>
              <w:rPr>
                <w:noProof/>
              </w:rPr>
            </w:pPr>
            <w:r w:rsidRPr="00CF62A5">
              <w:rPr>
                <w:noProof/>
              </w:rPr>
              <w:t>Design the system with user needs in mind, ensuring it supports efficient workflows and enhances patient care.</w:t>
            </w:r>
          </w:p>
        </w:tc>
        <w:tc>
          <w:tcPr>
            <w:tcW w:w="2124" w:type="dxa"/>
          </w:tcPr>
          <w:p w14:paraId="3C629BEF" w14:textId="3E15AB0F" w:rsidR="007B2278" w:rsidRPr="00630672" w:rsidRDefault="00CF62A5" w:rsidP="00F23CD4">
            <w:pPr>
              <w:spacing w:before="0" w:after="0" w:line="264" w:lineRule="auto"/>
              <w:rPr>
                <w:noProof/>
              </w:rPr>
            </w:pPr>
            <w:r w:rsidRPr="00CF62A5">
              <w:rPr>
                <w:noProof/>
              </w:rPr>
              <w:t>Improves user satisfaction and reduces errors.</w:t>
            </w:r>
          </w:p>
        </w:tc>
      </w:tr>
      <w:tr w:rsidR="007B2278" w:rsidRPr="00630672" w14:paraId="48ED482B" w14:textId="77777777" w:rsidTr="00F23CD4">
        <w:trPr>
          <w:cnfStyle w:val="000000010000" w:firstRow="0" w:lastRow="0" w:firstColumn="0" w:lastColumn="0" w:oddVBand="0" w:evenVBand="0" w:oddHBand="0" w:evenHBand="1" w:firstRowFirstColumn="0" w:firstRowLastColumn="0" w:lastRowFirstColumn="0" w:lastRowLastColumn="0"/>
        </w:trPr>
        <w:tc>
          <w:tcPr>
            <w:tcW w:w="2268" w:type="dxa"/>
          </w:tcPr>
          <w:p w14:paraId="11EA696A" w14:textId="492D22E4" w:rsidR="007B2278" w:rsidRPr="00630672" w:rsidRDefault="00CF62A5" w:rsidP="00F23CD4">
            <w:pPr>
              <w:spacing w:before="0" w:after="0" w:line="264" w:lineRule="auto"/>
              <w:rPr>
                <w:noProof/>
              </w:rPr>
            </w:pPr>
            <w:r>
              <w:rPr>
                <w:noProof/>
              </w:rPr>
              <w:t>Ensure Data Security and Compliance</w:t>
            </w:r>
          </w:p>
        </w:tc>
        <w:tc>
          <w:tcPr>
            <w:tcW w:w="4678" w:type="dxa"/>
          </w:tcPr>
          <w:p w14:paraId="6F1C8D47" w14:textId="07A40BD0" w:rsidR="00CF62A5" w:rsidRPr="00CF62A5" w:rsidRDefault="00CF62A5" w:rsidP="00CF62A5">
            <w:pPr>
              <w:spacing w:before="0" w:after="0" w:line="264" w:lineRule="auto"/>
              <w:rPr>
                <w:noProof/>
              </w:rPr>
            </w:pPr>
            <w:r w:rsidRPr="00CF62A5">
              <w:rPr>
                <w:noProof/>
              </w:rPr>
              <w:t>Implement robust security measures to protect patient data and ensure compliance with healthcare regulations.</w:t>
            </w:r>
          </w:p>
          <w:p w14:paraId="68DAB5E3" w14:textId="0BCA68A1" w:rsidR="007B2278" w:rsidRPr="00630672" w:rsidRDefault="007B2278" w:rsidP="00F23CD4">
            <w:pPr>
              <w:spacing w:before="0" w:after="0" w:line="264" w:lineRule="auto"/>
              <w:rPr>
                <w:noProof/>
              </w:rPr>
            </w:pPr>
          </w:p>
        </w:tc>
        <w:tc>
          <w:tcPr>
            <w:tcW w:w="2124" w:type="dxa"/>
          </w:tcPr>
          <w:p w14:paraId="2980B004" w14:textId="0BBE3B74" w:rsidR="007B2278" w:rsidRPr="00630672" w:rsidRDefault="00CF62A5" w:rsidP="00F23CD4">
            <w:pPr>
              <w:spacing w:before="0" w:after="0" w:line="264" w:lineRule="auto"/>
              <w:rPr>
                <w:noProof/>
              </w:rPr>
            </w:pPr>
            <w:r w:rsidRPr="00CF62A5">
              <w:rPr>
                <w:noProof/>
              </w:rPr>
              <w:t>Safeguards sensitive information and maintains regulatory compliance.</w:t>
            </w:r>
          </w:p>
        </w:tc>
      </w:tr>
    </w:tbl>
    <w:p w14:paraId="67188B1F" w14:textId="7840630C" w:rsidR="00D72856" w:rsidRDefault="00D72856" w:rsidP="00D72856">
      <w:pPr>
        <w:pStyle w:val="Heading2"/>
      </w:pPr>
      <w:bookmarkStart w:id="14" w:name="_Toc190800425"/>
      <w:r>
        <w:t>Operation</w:t>
      </w:r>
      <w:bookmarkEnd w:id="14"/>
    </w:p>
    <w:p w14:paraId="3E581F40" w14:textId="563CA02E" w:rsidR="000C3329" w:rsidRDefault="0090336A" w:rsidP="007B2278">
      <w:pPr>
        <w:pStyle w:val="Heading3"/>
      </w:pPr>
      <w:r>
        <w:t>Resource Allocation</w:t>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2268"/>
        <w:gridCol w:w="4678"/>
        <w:gridCol w:w="2124"/>
      </w:tblGrid>
      <w:tr w:rsidR="007B2278" w:rsidRPr="00C74479" w14:paraId="24B16214" w14:textId="2624E6F5" w:rsidTr="007B2278">
        <w:trPr>
          <w:cnfStyle w:val="100000000000" w:firstRow="1" w:lastRow="0" w:firstColumn="0" w:lastColumn="0" w:oddVBand="0" w:evenVBand="0" w:oddHBand="0" w:evenHBand="0" w:firstRowFirstColumn="0" w:firstRowLastColumn="0" w:lastRowFirstColumn="0" w:lastRowLastColumn="0"/>
        </w:trPr>
        <w:tc>
          <w:tcPr>
            <w:tcW w:w="2268" w:type="dxa"/>
          </w:tcPr>
          <w:p w14:paraId="2AEDAF2F" w14:textId="77777777" w:rsidR="007B2278" w:rsidRPr="00C74479" w:rsidRDefault="007B2278" w:rsidP="00F23CD4">
            <w:pPr>
              <w:spacing w:before="0" w:after="0" w:line="240" w:lineRule="auto"/>
              <w:rPr>
                <w:rFonts w:cs="Arial"/>
                <w:b/>
                <w:noProof/>
                <w:color w:val="FFFFFF" w:themeColor="background1"/>
              </w:rPr>
            </w:pPr>
          </w:p>
        </w:tc>
        <w:tc>
          <w:tcPr>
            <w:tcW w:w="4678" w:type="dxa"/>
          </w:tcPr>
          <w:p w14:paraId="7B66755D" w14:textId="4B167CF1" w:rsidR="007B2278" w:rsidRPr="00C74479" w:rsidRDefault="007B2278" w:rsidP="00F23CD4">
            <w:pPr>
              <w:spacing w:before="0" w:after="0" w:line="240" w:lineRule="auto"/>
              <w:rPr>
                <w:rFonts w:cs="Arial"/>
                <w:b/>
                <w:noProof/>
                <w:color w:val="FFFFFF" w:themeColor="background1"/>
              </w:rPr>
            </w:pPr>
            <w:r>
              <w:rPr>
                <w:rFonts w:cs="Arial"/>
                <w:b/>
                <w:noProof/>
                <w:color w:val="FFFFFF" w:themeColor="background1"/>
              </w:rPr>
              <w:t>Recommendation</w:t>
            </w:r>
          </w:p>
        </w:tc>
        <w:tc>
          <w:tcPr>
            <w:tcW w:w="2124" w:type="dxa"/>
          </w:tcPr>
          <w:p w14:paraId="70BD1A58" w14:textId="5C04AC0E" w:rsidR="007B2278" w:rsidRPr="00C74479" w:rsidRDefault="007B2278" w:rsidP="00F23CD4">
            <w:pPr>
              <w:spacing w:before="0" w:after="0" w:line="240" w:lineRule="auto"/>
              <w:rPr>
                <w:rFonts w:cs="Arial"/>
                <w:b/>
                <w:noProof/>
                <w:color w:val="FFFFFF" w:themeColor="background1"/>
              </w:rPr>
            </w:pPr>
            <w:r>
              <w:rPr>
                <w:rFonts w:cs="Arial"/>
                <w:b/>
                <w:noProof/>
                <w:color w:val="FFFFFF" w:themeColor="background1"/>
              </w:rPr>
              <w:t>Benefit</w:t>
            </w:r>
          </w:p>
        </w:tc>
      </w:tr>
      <w:tr w:rsidR="007B2278" w:rsidRPr="00C74479" w14:paraId="1A1EC032" w14:textId="21A89DE7" w:rsidTr="007B2278">
        <w:tc>
          <w:tcPr>
            <w:tcW w:w="2268" w:type="dxa"/>
          </w:tcPr>
          <w:p w14:paraId="440C6551" w14:textId="263B6030" w:rsidR="007B2278" w:rsidRPr="00C74479" w:rsidRDefault="007B2278" w:rsidP="00F23CD4">
            <w:pPr>
              <w:spacing w:before="0" w:after="0" w:line="264" w:lineRule="auto"/>
              <w:rPr>
                <w:noProof/>
              </w:rPr>
            </w:pPr>
            <w:r>
              <w:rPr>
                <w:noProof/>
              </w:rPr>
              <w:t>Phased Implementation</w:t>
            </w:r>
          </w:p>
        </w:tc>
        <w:tc>
          <w:tcPr>
            <w:tcW w:w="4678" w:type="dxa"/>
          </w:tcPr>
          <w:p w14:paraId="2A97BC47" w14:textId="4F4742D2" w:rsidR="007B2278" w:rsidRPr="00C74479" w:rsidRDefault="007B2278" w:rsidP="00F23CD4">
            <w:pPr>
              <w:spacing w:before="0" w:after="0" w:line="264" w:lineRule="auto"/>
              <w:rPr>
                <w:noProof/>
              </w:rPr>
            </w:pPr>
            <w:r w:rsidRPr="007B2278">
              <w:rPr>
                <w:noProof/>
              </w:rPr>
              <w:t>Implement the system in phases, starting with essential features and gradually adding more advanced ones as staff become comfortable with the system.</w:t>
            </w:r>
          </w:p>
        </w:tc>
        <w:tc>
          <w:tcPr>
            <w:tcW w:w="2124" w:type="dxa"/>
          </w:tcPr>
          <w:p w14:paraId="5CBE6B2D" w14:textId="18B33A9F" w:rsidR="007B2278" w:rsidRPr="007B2278" w:rsidRDefault="007B2278" w:rsidP="00F23CD4">
            <w:pPr>
              <w:spacing w:before="0" w:after="0" w:line="264" w:lineRule="auto"/>
              <w:rPr>
                <w:noProof/>
              </w:rPr>
            </w:pPr>
            <w:r w:rsidRPr="007B2278">
              <w:rPr>
                <w:noProof/>
              </w:rPr>
              <w:t>Reduces overwhelm and allows for iterative improvements.</w:t>
            </w:r>
          </w:p>
        </w:tc>
      </w:tr>
      <w:tr w:rsidR="007B2278" w:rsidRPr="00C74479" w14:paraId="0F444238" w14:textId="10228966" w:rsidTr="007B2278">
        <w:trPr>
          <w:cnfStyle w:val="000000010000" w:firstRow="0" w:lastRow="0" w:firstColumn="0" w:lastColumn="0" w:oddVBand="0" w:evenVBand="0" w:oddHBand="0" w:evenHBand="1" w:firstRowFirstColumn="0" w:firstRowLastColumn="0" w:lastRowFirstColumn="0" w:lastRowLastColumn="0"/>
        </w:trPr>
        <w:tc>
          <w:tcPr>
            <w:tcW w:w="2268" w:type="dxa"/>
          </w:tcPr>
          <w:p w14:paraId="28BFEDD2" w14:textId="62E82457" w:rsidR="007B2278" w:rsidRPr="00C74479" w:rsidRDefault="007B2278" w:rsidP="00F23CD4">
            <w:pPr>
              <w:spacing w:before="0" w:after="0" w:line="264" w:lineRule="auto"/>
              <w:rPr>
                <w:noProof/>
              </w:rPr>
            </w:pPr>
            <w:r>
              <w:rPr>
                <w:noProof/>
              </w:rPr>
              <w:t>Training and Support</w:t>
            </w:r>
          </w:p>
        </w:tc>
        <w:tc>
          <w:tcPr>
            <w:tcW w:w="4678" w:type="dxa"/>
          </w:tcPr>
          <w:p w14:paraId="661358D8" w14:textId="37B65FBD" w:rsidR="007B2278" w:rsidRPr="00C74479" w:rsidRDefault="007B2278" w:rsidP="00F23CD4">
            <w:pPr>
              <w:spacing w:before="0" w:after="0" w:line="264" w:lineRule="auto"/>
              <w:rPr>
                <w:noProof/>
              </w:rPr>
            </w:pPr>
            <w:r w:rsidRPr="007B2278">
              <w:rPr>
                <w:noProof/>
              </w:rPr>
              <w:t>Provide thorough training to staff and consider ongoing support to address any issues that arise during and after implementation.</w:t>
            </w:r>
          </w:p>
        </w:tc>
        <w:tc>
          <w:tcPr>
            <w:tcW w:w="2124" w:type="dxa"/>
          </w:tcPr>
          <w:p w14:paraId="17FDBEB0" w14:textId="3BA69406" w:rsidR="007B2278" w:rsidRPr="007B2278" w:rsidRDefault="007B2278" w:rsidP="00F23CD4">
            <w:pPr>
              <w:spacing w:before="0" w:after="0" w:line="264" w:lineRule="auto"/>
              <w:rPr>
                <w:noProof/>
              </w:rPr>
            </w:pPr>
            <w:r w:rsidRPr="007B2278">
              <w:rPr>
                <w:noProof/>
              </w:rPr>
              <w:t>Enhances user proficiency and system adoption.</w:t>
            </w:r>
          </w:p>
        </w:tc>
      </w:tr>
      <w:tr w:rsidR="007B2278" w:rsidRPr="00C74479" w14:paraId="019BC59C" w14:textId="7C8914FD" w:rsidTr="007B2278">
        <w:tc>
          <w:tcPr>
            <w:tcW w:w="2268" w:type="dxa"/>
          </w:tcPr>
          <w:p w14:paraId="48AD1976" w14:textId="26EA761B" w:rsidR="007B2278" w:rsidRPr="00C74479" w:rsidRDefault="007B2278" w:rsidP="00F23CD4">
            <w:pPr>
              <w:spacing w:before="0" w:after="0" w:line="264" w:lineRule="auto"/>
              <w:rPr>
                <w:noProof/>
              </w:rPr>
            </w:pPr>
            <w:r>
              <w:rPr>
                <w:noProof/>
              </w:rPr>
              <w:t>Data Migration and Integration</w:t>
            </w:r>
          </w:p>
        </w:tc>
        <w:tc>
          <w:tcPr>
            <w:tcW w:w="4678" w:type="dxa"/>
          </w:tcPr>
          <w:p w14:paraId="33B6A9C5" w14:textId="365178F2" w:rsidR="007B2278" w:rsidRPr="00C74479" w:rsidRDefault="007B2278" w:rsidP="00F23CD4">
            <w:pPr>
              <w:spacing w:before="0" w:after="0" w:line="264" w:lineRule="auto"/>
              <w:rPr>
                <w:noProof/>
              </w:rPr>
            </w:pPr>
            <w:r w:rsidRPr="007B2278">
              <w:rPr>
                <w:noProof/>
              </w:rPr>
              <w:t>Ensure seamless data migration from existing systems and integrate the new system with other healthcare technologies (e.g., EHRs, laboratory systems).</w:t>
            </w:r>
          </w:p>
        </w:tc>
        <w:tc>
          <w:tcPr>
            <w:tcW w:w="2124" w:type="dxa"/>
          </w:tcPr>
          <w:p w14:paraId="31F730D0" w14:textId="0B74B222" w:rsidR="007B2278" w:rsidRPr="00630672" w:rsidRDefault="007B2278" w:rsidP="00F23CD4">
            <w:pPr>
              <w:spacing w:before="0" w:after="0" w:line="264" w:lineRule="auto"/>
              <w:rPr>
                <w:noProof/>
              </w:rPr>
            </w:pPr>
            <w:r w:rsidRPr="007B2278">
              <w:rPr>
                <w:noProof/>
              </w:rPr>
              <w:t>Prevents data loss and enhances interoperability.</w:t>
            </w:r>
          </w:p>
        </w:tc>
      </w:tr>
      <w:tr w:rsidR="007B2278" w:rsidRPr="00630672" w14:paraId="06266058" w14:textId="73185BA0" w:rsidTr="007B2278">
        <w:trPr>
          <w:cnfStyle w:val="000000010000" w:firstRow="0" w:lastRow="0" w:firstColumn="0" w:lastColumn="0" w:oddVBand="0" w:evenVBand="0" w:oddHBand="0" w:evenHBand="1" w:firstRowFirstColumn="0" w:firstRowLastColumn="0" w:lastRowFirstColumn="0" w:lastRowLastColumn="0"/>
        </w:trPr>
        <w:tc>
          <w:tcPr>
            <w:tcW w:w="2268" w:type="dxa"/>
          </w:tcPr>
          <w:p w14:paraId="4FF89962" w14:textId="6407B9E3" w:rsidR="007B2278" w:rsidRPr="00630672" w:rsidRDefault="007B2278" w:rsidP="00F23CD4">
            <w:pPr>
              <w:spacing w:before="0" w:after="0" w:line="264" w:lineRule="auto"/>
              <w:rPr>
                <w:noProof/>
              </w:rPr>
            </w:pPr>
            <w:r>
              <w:rPr>
                <w:noProof/>
              </w:rPr>
              <w:lastRenderedPageBreak/>
              <w:t>Continuous Monitoring and Evaluation</w:t>
            </w:r>
          </w:p>
        </w:tc>
        <w:tc>
          <w:tcPr>
            <w:tcW w:w="4678" w:type="dxa"/>
          </w:tcPr>
          <w:p w14:paraId="0F2128C9" w14:textId="50F5C4E3" w:rsidR="007B2278" w:rsidRPr="00630672" w:rsidRDefault="007B2278" w:rsidP="00F23CD4">
            <w:pPr>
              <w:spacing w:before="0" w:after="0" w:line="264" w:lineRule="auto"/>
              <w:rPr>
                <w:noProof/>
              </w:rPr>
            </w:pPr>
            <w:r w:rsidRPr="007B2278">
              <w:rPr>
                <w:noProof/>
              </w:rPr>
              <w:t>Regularly monitor the system's performance, gather user feedback, and make adjustments as needed to optimize its effectiveness.</w:t>
            </w:r>
          </w:p>
        </w:tc>
        <w:tc>
          <w:tcPr>
            <w:tcW w:w="2124" w:type="dxa"/>
          </w:tcPr>
          <w:p w14:paraId="087FEE95" w14:textId="3C62B97E" w:rsidR="007B2278" w:rsidRPr="00630672" w:rsidRDefault="007B2278" w:rsidP="00F23CD4">
            <w:pPr>
              <w:spacing w:before="0" w:after="0" w:line="264" w:lineRule="auto"/>
              <w:rPr>
                <w:noProof/>
              </w:rPr>
            </w:pPr>
            <w:r w:rsidRPr="007B2278">
              <w:rPr>
                <w:noProof/>
              </w:rPr>
              <w:t>Identifies areas for improvement and ensures the system meets evolving practice needs.</w:t>
            </w:r>
          </w:p>
        </w:tc>
      </w:tr>
    </w:tbl>
    <w:p w14:paraId="3627A550" w14:textId="77777777" w:rsidR="007B2278" w:rsidRPr="007B2278" w:rsidRDefault="007B2278" w:rsidP="007B2278"/>
    <w:p w14:paraId="6CDF5FAF" w14:textId="283D38BD" w:rsidR="000C3329" w:rsidRDefault="000C3329" w:rsidP="000C3329">
      <w:pPr>
        <w:pStyle w:val="Heading3"/>
      </w:pPr>
      <w:r>
        <w:t>Technologies</w:t>
      </w:r>
    </w:p>
    <w:p w14:paraId="508DDFC6" w14:textId="1A92BB65" w:rsidR="006671F7" w:rsidRPr="006671F7" w:rsidRDefault="006671F7" w:rsidP="006671F7">
      <w:pPr>
        <w:rPr>
          <w:b/>
          <w:bCs/>
        </w:rPr>
      </w:pPr>
      <w:r w:rsidRPr="006671F7">
        <w:rPr>
          <w:b/>
          <w:bCs/>
        </w:rPr>
        <w:t>1. Cloud-Based Infrastructure</w:t>
      </w:r>
    </w:p>
    <w:p w14:paraId="6DCE8B04" w14:textId="77777777" w:rsidR="006671F7" w:rsidRPr="006671F7" w:rsidRDefault="006671F7" w:rsidP="006671F7">
      <w:pPr>
        <w:numPr>
          <w:ilvl w:val="0"/>
          <w:numId w:val="52"/>
        </w:numPr>
      </w:pPr>
      <w:r w:rsidRPr="006671F7">
        <w:rPr>
          <w:b/>
          <w:bCs/>
        </w:rPr>
        <w:t>Technology</w:t>
      </w:r>
      <w:r w:rsidRPr="006671F7">
        <w:t>: Cloud platforms like AWS, Google Cloud, or Microsoft Azure.</w:t>
      </w:r>
    </w:p>
    <w:p w14:paraId="27B7FB5C" w14:textId="77777777" w:rsidR="006671F7" w:rsidRPr="006671F7" w:rsidRDefault="006671F7" w:rsidP="006671F7">
      <w:pPr>
        <w:numPr>
          <w:ilvl w:val="0"/>
          <w:numId w:val="52"/>
        </w:numPr>
      </w:pPr>
      <w:r w:rsidRPr="006671F7">
        <w:rPr>
          <w:b/>
          <w:bCs/>
        </w:rPr>
        <w:t>Benefits</w:t>
      </w:r>
      <w:r w:rsidRPr="006671F7">
        <w:t>: Scalability, reduced infrastructure costs, and enhanced data security.</w:t>
      </w:r>
    </w:p>
    <w:p w14:paraId="5832C945" w14:textId="77777777" w:rsidR="006671F7" w:rsidRPr="006671F7" w:rsidRDefault="006671F7" w:rsidP="006671F7">
      <w:pPr>
        <w:rPr>
          <w:b/>
          <w:bCs/>
        </w:rPr>
      </w:pPr>
      <w:r w:rsidRPr="006671F7">
        <w:rPr>
          <w:b/>
          <w:bCs/>
        </w:rPr>
        <w:t>2. Database Management System (DBMS)</w:t>
      </w:r>
    </w:p>
    <w:p w14:paraId="2F603588" w14:textId="77777777" w:rsidR="006671F7" w:rsidRPr="006671F7" w:rsidRDefault="006671F7" w:rsidP="006671F7">
      <w:pPr>
        <w:numPr>
          <w:ilvl w:val="0"/>
          <w:numId w:val="53"/>
        </w:numPr>
      </w:pPr>
      <w:r w:rsidRPr="006671F7">
        <w:rPr>
          <w:b/>
          <w:bCs/>
        </w:rPr>
        <w:t>Technology</w:t>
      </w:r>
      <w:r w:rsidRPr="006671F7">
        <w:t>: Relational databases like MySQL or PostgreSQL for structured data, and NoSQL databases like MongoDB for handling unstructured or semi-structured data.</w:t>
      </w:r>
    </w:p>
    <w:p w14:paraId="18F2779A" w14:textId="77777777" w:rsidR="006671F7" w:rsidRPr="006671F7" w:rsidRDefault="006671F7" w:rsidP="006671F7">
      <w:pPr>
        <w:numPr>
          <w:ilvl w:val="0"/>
          <w:numId w:val="53"/>
        </w:numPr>
      </w:pPr>
      <w:r w:rsidRPr="006671F7">
        <w:rPr>
          <w:b/>
          <w:bCs/>
        </w:rPr>
        <w:t>Benefits</w:t>
      </w:r>
      <w:r w:rsidRPr="006671F7">
        <w:t>: Efficient data storage and retrieval, support for complex queries.</w:t>
      </w:r>
    </w:p>
    <w:p w14:paraId="28E31694" w14:textId="77777777" w:rsidR="006671F7" w:rsidRPr="006671F7" w:rsidRDefault="006671F7" w:rsidP="006671F7">
      <w:pPr>
        <w:rPr>
          <w:b/>
          <w:bCs/>
        </w:rPr>
      </w:pPr>
      <w:r w:rsidRPr="006671F7">
        <w:rPr>
          <w:b/>
          <w:bCs/>
        </w:rPr>
        <w:t>3. Frontend Development</w:t>
      </w:r>
    </w:p>
    <w:p w14:paraId="2AE5F81F" w14:textId="77777777" w:rsidR="006671F7" w:rsidRPr="006671F7" w:rsidRDefault="006671F7" w:rsidP="006671F7">
      <w:pPr>
        <w:numPr>
          <w:ilvl w:val="0"/>
          <w:numId w:val="54"/>
        </w:numPr>
      </w:pPr>
      <w:r w:rsidRPr="006671F7">
        <w:rPr>
          <w:b/>
          <w:bCs/>
        </w:rPr>
        <w:t>Technology</w:t>
      </w:r>
      <w:r w:rsidRPr="006671F7">
        <w:t>: Modern web frameworks such as React, Angular, or Vue.js for creating a responsive and intuitive user interface.</w:t>
      </w:r>
    </w:p>
    <w:p w14:paraId="536C7442" w14:textId="77777777" w:rsidR="006671F7" w:rsidRPr="006671F7" w:rsidRDefault="006671F7" w:rsidP="006671F7">
      <w:pPr>
        <w:numPr>
          <w:ilvl w:val="0"/>
          <w:numId w:val="54"/>
        </w:numPr>
      </w:pPr>
      <w:r w:rsidRPr="006671F7">
        <w:rPr>
          <w:b/>
          <w:bCs/>
        </w:rPr>
        <w:t>Benefits</w:t>
      </w:r>
      <w:r w:rsidRPr="006671F7">
        <w:t>: Provides a seamless user experience across different devices.</w:t>
      </w:r>
    </w:p>
    <w:p w14:paraId="02B4EE42" w14:textId="77777777" w:rsidR="006671F7" w:rsidRPr="006671F7" w:rsidRDefault="006671F7" w:rsidP="006671F7">
      <w:pPr>
        <w:rPr>
          <w:b/>
          <w:bCs/>
        </w:rPr>
      </w:pPr>
      <w:r w:rsidRPr="006671F7">
        <w:rPr>
          <w:b/>
          <w:bCs/>
        </w:rPr>
        <w:t>4. Backend Development</w:t>
      </w:r>
    </w:p>
    <w:p w14:paraId="72250B20" w14:textId="77777777" w:rsidR="006671F7" w:rsidRPr="006671F7" w:rsidRDefault="006671F7" w:rsidP="006671F7">
      <w:pPr>
        <w:numPr>
          <w:ilvl w:val="0"/>
          <w:numId w:val="55"/>
        </w:numPr>
      </w:pPr>
      <w:r w:rsidRPr="006671F7">
        <w:rPr>
          <w:b/>
          <w:bCs/>
        </w:rPr>
        <w:t>Technology</w:t>
      </w:r>
      <w:r w:rsidRPr="006671F7">
        <w:t>: Node.js with Express.js or Django for Python, to handle server-side logic and API integration.</w:t>
      </w:r>
    </w:p>
    <w:p w14:paraId="1228D0D4" w14:textId="77777777" w:rsidR="006671F7" w:rsidRPr="006671F7" w:rsidRDefault="006671F7" w:rsidP="006671F7">
      <w:pPr>
        <w:numPr>
          <w:ilvl w:val="0"/>
          <w:numId w:val="55"/>
        </w:numPr>
      </w:pPr>
      <w:r w:rsidRPr="006671F7">
        <w:rPr>
          <w:b/>
          <w:bCs/>
        </w:rPr>
        <w:t>Benefits</w:t>
      </w:r>
      <w:r w:rsidRPr="006671F7">
        <w:t>: Efficient handling of requests, robust API connectivity, and scalability.</w:t>
      </w:r>
    </w:p>
    <w:p w14:paraId="42E00558" w14:textId="77777777" w:rsidR="006671F7" w:rsidRPr="006671F7" w:rsidRDefault="006671F7" w:rsidP="006671F7">
      <w:pPr>
        <w:rPr>
          <w:b/>
          <w:bCs/>
        </w:rPr>
      </w:pPr>
      <w:r w:rsidRPr="006671F7">
        <w:rPr>
          <w:b/>
          <w:bCs/>
        </w:rPr>
        <w:t>5. Data Integration Technologies</w:t>
      </w:r>
    </w:p>
    <w:p w14:paraId="2739E0E1" w14:textId="77777777" w:rsidR="006671F7" w:rsidRPr="006671F7" w:rsidRDefault="006671F7" w:rsidP="006671F7">
      <w:pPr>
        <w:numPr>
          <w:ilvl w:val="0"/>
          <w:numId w:val="56"/>
        </w:numPr>
      </w:pPr>
      <w:r w:rsidRPr="006671F7">
        <w:rPr>
          <w:b/>
          <w:bCs/>
        </w:rPr>
        <w:t>Technology</w:t>
      </w:r>
      <w:r w:rsidRPr="006671F7">
        <w:t>: ETL (Extract, Transform, Load) tools like Talend or Informatica PowerCenter for integrating data from various sources.</w:t>
      </w:r>
    </w:p>
    <w:p w14:paraId="7274DE65" w14:textId="77777777" w:rsidR="006671F7" w:rsidRPr="006671F7" w:rsidRDefault="006671F7" w:rsidP="006671F7">
      <w:pPr>
        <w:numPr>
          <w:ilvl w:val="0"/>
          <w:numId w:val="56"/>
        </w:numPr>
      </w:pPr>
      <w:r w:rsidRPr="006671F7">
        <w:rPr>
          <w:b/>
          <w:bCs/>
        </w:rPr>
        <w:lastRenderedPageBreak/>
        <w:t>Benefits</w:t>
      </w:r>
      <w:r w:rsidRPr="006671F7">
        <w:t>: Enables unified data management across different systems.</w:t>
      </w:r>
    </w:p>
    <w:p w14:paraId="0884AD8C" w14:textId="77777777" w:rsidR="006671F7" w:rsidRPr="006671F7" w:rsidRDefault="006671F7" w:rsidP="006671F7">
      <w:pPr>
        <w:rPr>
          <w:b/>
          <w:bCs/>
        </w:rPr>
      </w:pPr>
      <w:r w:rsidRPr="006671F7">
        <w:rPr>
          <w:b/>
          <w:bCs/>
        </w:rPr>
        <w:t>6. Security and Compliance</w:t>
      </w:r>
    </w:p>
    <w:p w14:paraId="65029A37" w14:textId="77777777" w:rsidR="006671F7" w:rsidRPr="006671F7" w:rsidRDefault="006671F7" w:rsidP="006671F7">
      <w:pPr>
        <w:numPr>
          <w:ilvl w:val="0"/>
          <w:numId w:val="57"/>
        </w:numPr>
      </w:pPr>
      <w:r w:rsidRPr="006671F7">
        <w:rPr>
          <w:b/>
          <w:bCs/>
        </w:rPr>
        <w:t>Technology</w:t>
      </w:r>
      <w:r w:rsidRPr="006671F7">
        <w:t>: Implement robust security measures such as encryption (e.g., SSL/TLS), access controls (e.g., role-based access), and auditing tools to ensure compliance with healthcare regulations.</w:t>
      </w:r>
    </w:p>
    <w:p w14:paraId="2FE31F53" w14:textId="77777777" w:rsidR="006671F7" w:rsidRPr="006671F7" w:rsidRDefault="006671F7" w:rsidP="006671F7">
      <w:pPr>
        <w:numPr>
          <w:ilvl w:val="0"/>
          <w:numId w:val="57"/>
        </w:numPr>
      </w:pPr>
      <w:r w:rsidRPr="006671F7">
        <w:rPr>
          <w:b/>
          <w:bCs/>
        </w:rPr>
        <w:t>Benefits</w:t>
      </w:r>
      <w:r w:rsidRPr="006671F7">
        <w:t>: Protects sensitive patient data and maintains regulatory compliance.</w:t>
      </w:r>
    </w:p>
    <w:p w14:paraId="373589D8" w14:textId="77777777" w:rsidR="006671F7" w:rsidRPr="006671F7" w:rsidRDefault="006671F7" w:rsidP="006671F7">
      <w:pPr>
        <w:rPr>
          <w:b/>
          <w:bCs/>
        </w:rPr>
      </w:pPr>
      <w:r w:rsidRPr="006671F7">
        <w:rPr>
          <w:b/>
          <w:bCs/>
        </w:rPr>
        <w:t>7. APIs for Interoperability</w:t>
      </w:r>
    </w:p>
    <w:p w14:paraId="1BF60361" w14:textId="77777777" w:rsidR="006671F7" w:rsidRPr="006671F7" w:rsidRDefault="006671F7" w:rsidP="006671F7">
      <w:pPr>
        <w:numPr>
          <w:ilvl w:val="0"/>
          <w:numId w:val="58"/>
        </w:numPr>
      </w:pPr>
      <w:r w:rsidRPr="006671F7">
        <w:rPr>
          <w:b/>
          <w:bCs/>
        </w:rPr>
        <w:t>Technology</w:t>
      </w:r>
      <w:r w:rsidRPr="006671F7">
        <w:t>: Use APIs (Application Programming Interfaces) to integrate with external systems like pathology labs, insurance providers, and EHR systems.</w:t>
      </w:r>
    </w:p>
    <w:p w14:paraId="47EC66E5" w14:textId="77777777" w:rsidR="006671F7" w:rsidRPr="006671F7" w:rsidRDefault="006671F7" w:rsidP="006671F7">
      <w:pPr>
        <w:numPr>
          <w:ilvl w:val="0"/>
          <w:numId w:val="58"/>
        </w:numPr>
      </w:pPr>
      <w:r w:rsidRPr="006671F7">
        <w:rPr>
          <w:b/>
          <w:bCs/>
        </w:rPr>
        <w:t>Benefits</w:t>
      </w:r>
      <w:r w:rsidRPr="006671F7">
        <w:t>: Enhances interoperability and streamlines data exchange between different healthcare systems.</w:t>
      </w:r>
    </w:p>
    <w:p w14:paraId="5334440B" w14:textId="77777777" w:rsidR="006671F7" w:rsidRPr="006671F7" w:rsidRDefault="006671F7" w:rsidP="006671F7">
      <w:pPr>
        <w:rPr>
          <w:b/>
          <w:bCs/>
        </w:rPr>
      </w:pPr>
      <w:r w:rsidRPr="006671F7">
        <w:rPr>
          <w:b/>
          <w:bCs/>
        </w:rPr>
        <w:t>8. Mobile Functionality</w:t>
      </w:r>
    </w:p>
    <w:p w14:paraId="17234692" w14:textId="77777777" w:rsidR="006671F7" w:rsidRPr="006671F7" w:rsidRDefault="006671F7" w:rsidP="006671F7">
      <w:pPr>
        <w:numPr>
          <w:ilvl w:val="0"/>
          <w:numId w:val="59"/>
        </w:numPr>
      </w:pPr>
      <w:r w:rsidRPr="006671F7">
        <w:rPr>
          <w:b/>
          <w:bCs/>
        </w:rPr>
        <w:t>Technology</w:t>
      </w:r>
      <w:r w:rsidRPr="006671F7">
        <w:t>: Develop mobile apps using frameworks like Flutter or React Native to provide on-the-go access for practitioners and patients.</w:t>
      </w:r>
    </w:p>
    <w:p w14:paraId="3F570A15" w14:textId="77777777" w:rsidR="006671F7" w:rsidRPr="006671F7" w:rsidRDefault="006671F7" w:rsidP="006671F7">
      <w:pPr>
        <w:numPr>
          <w:ilvl w:val="0"/>
          <w:numId w:val="59"/>
        </w:numPr>
      </w:pPr>
      <w:r w:rsidRPr="006671F7">
        <w:rPr>
          <w:b/>
          <w:bCs/>
        </w:rPr>
        <w:t>Benefits</w:t>
      </w:r>
      <w:r w:rsidRPr="006671F7">
        <w:t>: Offers flexibility and convenience for users.</w:t>
      </w:r>
    </w:p>
    <w:p w14:paraId="092AA691" w14:textId="551F6AE2" w:rsidR="006671F7" w:rsidRPr="006671F7" w:rsidRDefault="00252C25" w:rsidP="006671F7">
      <w:pPr>
        <w:rPr>
          <w:b/>
          <w:bCs/>
        </w:rPr>
      </w:pPr>
      <w:r>
        <w:rPr>
          <w:b/>
          <w:bCs/>
        </w:rPr>
        <w:t>Recommended</w:t>
      </w:r>
      <w:r w:rsidR="006671F7" w:rsidRPr="006671F7">
        <w:rPr>
          <w:b/>
          <w:bCs/>
        </w:rPr>
        <w:t xml:space="preserve"> Technology Stack</w:t>
      </w:r>
    </w:p>
    <w:p w14:paraId="4444C179" w14:textId="77777777" w:rsidR="006671F7" w:rsidRPr="006671F7" w:rsidRDefault="006671F7" w:rsidP="006671F7">
      <w:pPr>
        <w:numPr>
          <w:ilvl w:val="0"/>
          <w:numId w:val="60"/>
        </w:numPr>
      </w:pPr>
      <w:r w:rsidRPr="006671F7">
        <w:rPr>
          <w:b/>
          <w:bCs/>
        </w:rPr>
        <w:t>Frontend</w:t>
      </w:r>
      <w:r w:rsidRPr="006671F7">
        <w:t>: React</w:t>
      </w:r>
    </w:p>
    <w:p w14:paraId="1CBF0CA9" w14:textId="77777777" w:rsidR="006671F7" w:rsidRPr="006671F7" w:rsidRDefault="006671F7" w:rsidP="006671F7">
      <w:pPr>
        <w:numPr>
          <w:ilvl w:val="0"/>
          <w:numId w:val="60"/>
        </w:numPr>
      </w:pPr>
      <w:r w:rsidRPr="006671F7">
        <w:rPr>
          <w:b/>
          <w:bCs/>
        </w:rPr>
        <w:t>Backend</w:t>
      </w:r>
      <w:r w:rsidRPr="006671F7">
        <w:t>: Node.js with Express.js</w:t>
      </w:r>
    </w:p>
    <w:p w14:paraId="685570BB" w14:textId="77777777" w:rsidR="006671F7" w:rsidRPr="006671F7" w:rsidRDefault="006671F7" w:rsidP="006671F7">
      <w:pPr>
        <w:numPr>
          <w:ilvl w:val="0"/>
          <w:numId w:val="60"/>
        </w:numPr>
      </w:pPr>
      <w:r w:rsidRPr="006671F7">
        <w:rPr>
          <w:b/>
          <w:bCs/>
        </w:rPr>
        <w:t>Database</w:t>
      </w:r>
      <w:r w:rsidRPr="006671F7">
        <w:t>: MySQL (for structured data) and MongoDB (for unstructured data)</w:t>
      </w:r>
    </w:p>
    <w:p w14:paraId="30D29EC2" w14:textId="77777777" w:rsidR="006671F7" w:rsidRPr="006671F7" w:rsidRDefault="006671F7" w:rsidP="006671F7">
      <w:pPr>
        <w:numPr>
          <w:ilvl w:val="0"/>
          <w:numId w:val="60"/>
        </w:numPr>
      </w:pPr>
      <w:r w:rsidRPr="006671F7">
        <w:rPr>
          <w:b/>
          <w:bCs/>
        </w:rPr>
        <w:t>Cloud Platform</w:t>
      </w:r>
      <w:r w:rsidRPr="006671F7">
        <w:t>: AWS</w:t>
      </w:r>
    </w:p>
    <w:p w14:paraId="1B2156BD" w14:textId="77777777" w:rsidR="006671F7" w:rsidRPr="006671F7" w:rsidRDefault="006671F7" w:rsidP="006671F7">
      <w:pPr>
        <w:numPr>
          <w:ilvl w:val="0"/>
          <w:numId w:val="60"/>
        </w:numPr>
      </w:pPr>
      <w:r w:rsidRPr="006671F7">
        <w:rPr>
          <w:b/>
          <w:bCs/>
        </w:rPr>
        <w:t>Security</w:t>
      </w:r>
      <w:r w:rsidRPr="006671F7">
        <w:t>: SSL/TLS encryption, role-based access control</w:t>
      </w:r>
    </w:p>
    <w:p w14:paraId="69095777" w14:textId="77777777" w:rsidR="006671F7" w:rsidRPr="006671F7" w:rsidRDefault="006671F7" w:rsidP="006671F7">
      <w:pPr>
        <w:numPr>
          <w:ilvl w:val="0"/>
          <w:numId w:val="60"/>
        </w:numPr>
      </w:pPr>
      <w:r w:rsidRPr="006671F7">
        <w:rPr>
          <w:b/>
          <w:bCs/>
        </w:rPr>
        <w:t>APIs</w:t>
      </w:r>
      <w:r w:rsidRPr="006671F7">
        <w:t>: RESTful APIs for integrating with external systems</w:t>
      </w:r>
    </w:p>
    <w:p w14:paraId="1202110A" w14:textId="4D59D783" w:rsidR="002051D9" w:rsidRPr="004C7F37" w:rsidRDefault="006671F7" w:rsidP="00EA6943">
      <w:pPr>
        <w:numPr>
          <w:ilvl w:val="0"/>
          <w:numId w:val="60"/>
        </w:numPr>
      </w:pPr>
      <w:r w:rsidRPr="006671F7">
        <w:rPr>
          <w:b/>
          <w:bCs/>
        </w:rPr>
        <w:t>Data Integration</w:t>
      </w:r>
      <w:r w:rsidRPr="006671F7">
        <w:t>: Talend for ETL processes</w:t>
      </w:r>
    </w:p>
    <w:sectPr w:rsidR="002051D9" w:rsidRPr="004C7F37" w:rsidSect="00EA6943">
      <w:headerReference w:type="default" r:id="rId12"/>
      <w:footerReference w:type="default" r:id="rId13"/>
      <w:headerReference w:type="first" r:id="rId14"/>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79D49" w14:textId="77777777" w:rsidR="0091623A" w:rsidRDefault="0091623A" w:rsidP="00DC29E7">
      <w:r>
        <w:separator/>
      </w:r>
    </w:p>
    <w:p w14:paraId="08F9C101" w14:textId="77777777" w:rsidR="0091623A" w:rsidRDefault="0091623A" w:rsidP="00DC29E7"/>
  </w:endnote>
  <w:endnote w:type="continuationSeparator" w:id="0">
    <w:p w14:paraId="474714E5" w14:textId="77777777" w:rsidR="0091623A" w:rsidRDefault="0091623A" w:rsidP="00DC29E7">
      <w:r>
        <w:continuationSeparator/>
      </w:r>
    </w:p>
    <w:p w14:paraId="0CF97AB9" w14:textId="77777777" w:rsidR="0091623A" w:rsidRDefault="0091623A"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78898" w14:textId="0471525F" w:rsidR="00495306" w:rsidRPr="00D51D5F" w:rsidRDefault="00000000" w:rsidP="00D51D5F">
    <w:pPr>
      <w:pStyle w:val="Footer"/>
    </w:pPr>
    <w:sdt>
      <w:sdtPr>
        <w:alias w:val="Title"/>
        <w:id w:val="-717127683"/>
        <w:placeholder>
          <w:docPart w:val="9695CFC0E5E54084AFD91973F3FFEED2"/>
        </w:placeholder>
        <w:dataBinding w:prefixMappings="xmlns:ns0='http://purl.org/dc/elements/1.1/' xmlns:ns1='http://schemas.openxmlformats.org/package/2006/metadata/core-properties' " w:xpath="/ns1:coreProperties[1]/ns0:title[1]" w:storeItemID="{6C3C8BC8-F283-45AE-878A-BAB7291924A1}"/>
        <w:text/>
      </w:sdtPr>
      <w:sdtContent>
        <w:r w:rsidR="002051D9">
          <w:t>Client Requirements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0AFFF43B" w14:textId="6310B12B"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AE01DB">
      <w:rPr>
        <w:noProof/>
      </w:rPr>
      <w:t>18-02-2025</w:t>
    </w:r>
    <w:r w:rsidRPr="00D51D5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A2AF9" w14:textId="77777777" w:rsidR="0091623A" w:rsidRDefault="0091623A" w:rsidP="00DC29E7">
      <w:r>
        <w:separator/>
      </w:r>
    </w:p>
    <w:p w14:paraId="16CF4051" w14:textId="77777777" w:rsidR="0091623A" w:rsidRDefault="0091623A" w:rsidP="00DC29E7"/>
  </w:footnote>
  <w:footnote w:type="continuationSeparator" w:id="0">
    <w:p w14:paraId="4EE3E2BA" w14:textId="77777777" w:rsidR="0091623A" w:rsidRDefault="0091623A" w:rsidP="00DC29E7">
      <w:r>
        <w:continuationSeparator/>
      </w:r>
    </w:p>
    <w:p w14:paraId="177DD210" w14:textId="77777777" w:rsidR="0091623A" w:rsidRDefault="0091623A"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1A229"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6B30B3E6" wp14:editId="46726FC5">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5BF0C" w14:textId="77777777" w:rsidR="00D51543" w:rsidRDefault="0014409D" w:rsidP="00EA6943">
    <w:pPr>
      <w:pStyle w:val="Header"/>
      <w:spacing w:before="0"/>
    </w:pPr>
    <w:r>
      <w:rPr>
        <w:noProof/>
      </w:rPr>
      <w:drawing>
        <wp:anchor distT="0" distB="0" distL="114300" distR="114300" simplePos="0" relativeHeight="251667456" behindDoc="1" locked="0" layoutInCell="1" allowOverlap="1" wp14:anchorId="2F36C417" wp14:editId="630D72EE">
          <wp:simplePos x="0" y="0"/>
          <wp:positionH relativeFrom="page">
            <wp:align>left</wp:align>
          </wp:positionH>
          <wp:positionV relativeFrom="page">
            <wp:align>top</wp:align>
          </wp:positionV>
          <wp:extent cx="7560000" cy="10684800"/>
          <wp:effectExtent l="0" t="0" r="3175" b="254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4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CB385B"/>
    <w:multiLevelType w:val="multilevel"/>
    <w:tmpl w:val="878A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F7A44F6"/>
    <w:multiLevelType w:val="multilevel"/>
    <w:tmpl w:val="8A1C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4" w15:restartNumberingAfterBreak="0">
    <w:nsid w:val="234423CA"/>
    <w:multiLevelType w:val="hybridMultilevel"/>
    <w:tmpl w:val="257A4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6" w15:restartNumberingAfterBreak="0">
    <w:nsid w:val="29BC5519"/>
    <w:multiLevelType w:val="multilevel"/>
    <w:tmpl w:val="B88C5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552F67"/>
    <w:multiLevelType w:val="multilevel"/>
    <w:tmpl w:val="5E16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9"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0" w15:restartNumberingAfterBreak="0">
    <w:nsid w:val="31FE1AF3"/>
    <w:multiLevelType w:val="hybridMultilevel"/>
    <w:tmpl w:val="339AE1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9F6543F"/>
    <w:multiLevelType w:val="multilevel"/>
    <w:tmpl w:val="8BBC1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26" w15:restartNumberingAfterBreak="0">
    <w:nsid w:val="3DBB71A9"/>
    <w:multiLevelType w:val="hybridMultilevel"/>
    <w:tmpl w:val="86E0C7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E946361"/>
    <w:multiLevelType w:val="multilevel"/>
    <w:tmpl w:val="AD04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9"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30" w15:restartNumberingAfterBreak="0">
    <w:nsid w:val="42322C5A"/>
    <w:multiLevelType w:val="multilevel"/>
    <w:tmpl w:val="8BC4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32" w15:restartNumberingAfterBreak="0">
    <w:nsid w:val="43D2097E"/>
    <w:multiLevelType w:val="multilevel"/>
    <w:tmpl w:val="9D70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08083E"/>
    <w:multiLevelType w:val="multilevel"/>
    <w:tmpl w:val="A97A4E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930EF2"/>
    <w:multiLevelType w:val="multilevel"/>
    <w:tmpl w:val="F78C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D6A1BAC"/>
    <w:multiLevelType w:val="multilevel"/>
    <w:tmpl w:val="B7A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15B4B"/>
    <w:multiLevelType w:val="multilevel"/>
    <w:tmpl w:val="4AD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2200DC"/>
    <w:multiLevelType w:val="multilevel"/>
    <w:tmpl w:val="4750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41" w15:restartNumberingAfterBreak="0">
    <w:nsid w:val="5CF44B21"/>
    <w:multiLevelType w:val="multilevel"/>
    <w:tmpl w:val="D500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774AF6"/>
    <w:multiLevelType w:val="multilevel"/>
    <w:tmpl w:val="FE72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6B4664"/>
    <w:multiLevelType w:val="multilevel"/>
    <w:tmpl w:val="3F7C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86498C"/>
    <w:multiLevelType w:val="multilevel"/>
    <w:tmpl w:val="699E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68C75D27"/>
    <w:multiLevelType w:val="multilevel"/>
    <w:tmpl w:val="BDF85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D151597"/>
    <w:multiLevelType w:val="multilevel"/>
    <w:tmpl w:val="C7B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6B449C"/>
    <w:multiLevelType w:val="multilevel"/>
    <w:tmpl w:val="A97A4E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CE58A8"/>
    <w:multiLevelType w:val="multilevel"/>
    <w:tmpl w:val="F4749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8C511A"/>
    <w:multiLevelType w:val="multilevel"/>
    <w:tmpl w:val="3F5C1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2" w15:restartNumberingAfterBreak="0">
    <w:nsid w:val="74506061"/>
    <w:multiLevelType w:val="multilevel"/>
    <w:tmpl w:val="A806595C"/>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21"/>
  </w:num>
  <w:num w:numId="2" w16cid:durableId="1731922456">
    <w:abstractNumId w:val="15"/>
  </w:num>
  <w:num w:numId="3" w16cid:durableId="1702392584">
    <w:abstractNumId w:val="53"/>
  </w:num>
  <w:num w:numId="4" w16cid:durableId="1819154561">
    <w:abstractNumId w:val="38"/>
  </w:num>
  <w:num w:numId="5" w16cid:durableId="735008587">
    <w:abstractNumId w:val="45"/>
  </w:num>
  <w:num w:numId="6" w16cid:durableId="1515224442">
    <w:abstractNumId w:val="25"/>
  </w:num>
  <w:num w:numId="7" w16cid:durableId="1595942625">
    <w:abstractNumId w:val="10"/>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9"/>
  </w:num>
  <w:num w:numId="15" w16cid:durableId="907225730">
    <w:abstractNumId w:val="31"/>
  </w:num>
  <w:num w:numId="16" w16cid:durableId="1669551464">
    <w:abstractNumId w:val="40"/>
  </w:num>
  <w:num w:numId="17" w16cid:durableId="903107128">
    <w:abstractNumId w:val="24"/>
  </w:num>
  <w:num w:numId="18" w16cid:durableId="1203858681">
    <w:abstractNumId w:val="13"/>
  </w:num>
  <w:num w:numId="19" w16cid:durableId="141048235">
    <w:abstractNumId w:val="22"/>
  </w:num>
  <w:num w:numId="20" w16cid:durableId="1012218441">
    <w:abstractNumId w:val="11"/>
  </w:num>
  <w:num w:numId="21" w16cid:durableId="2083676145">
    <w:abstractNumId w:val="19"/>
  </w:num>
  <w:num w:numId="22" w16cid:durableId="1989438217">
    <w:abstractNumId w:val="18"/>
  </w:num>
  <w:num w:numId="23" w16cid:durableId="63335065">
    <w:abstractNumId w:val="35"/>
  </w:num>
  <w:num w:numId="24" w16cid:durableId="1495219052">
    <w:abstractNumId w:val="8"/>
  </w:num>
  <w:num w:numId="25" w16cid:durableId="204678443">
    <w:abstractNumId w:val="7"/>
  </w:num>
  <w:num w:numId="26" w16cid:durableId="1558971919">
    <w:abstractNumId w:val="3"/>
  </w:num>
  <w:num w:numId="27" w16cid:durableId="174498883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21"/>
  </w:num>
  <w:num w:numId="29" w16cid:durableId="791246421">
    <w:abstractNumId w:val="53"/>
  </w:num>
  <w:num w:numId="30" w16cid:durableId="440926880">
    <w:abstractNumId w:val="38"/>
  </w:num>
  <w:num w:numId="31" w16cid:durableId="574508543">
    <w:abstractNumId w:val="45"/>
  </w:num>
  <w:num w:numId="32" w16cid:durableId="1725130988">
    <w:abstractNumId w:val="52"/>
  </w:num>
  <w:num w:numId="33" w16cid:durableId="1916890370">
    <w:abstractNumId w:val="51"/>
  </w:num>
  <w:num w:numId="34" w16cid:durableId="1890801316">
    <w:abstractNumId w:val="28"/>
  </w:num>
  <w:num w:numId="35" w16cid:durableId="2062896398">
    <w:abstractNumId w:val="52"/>
  </w:num>
  <w:num w:numId="36" w16cid:durableId="1068696615">
    <w:abstractNumId w:val="47"/>
  </w:num>
  <w:num w:numId="37" w16cid:durableId="1108967098">
    <w:abstractNumId w:val="32"/>
  </w:num>
  <w:num w:numId="38" w16cid:durableId="1905723076">
    <w:abstractNumId w:val="20"/>
  </w:num>
  <w:num w:numId="39" w16cid:durableId="717896981">
    <w:abstractNumId w:val="23"/>
  </w:num>
  <w:num w:numId="40" w16cid:durableId="277181326">
    <w:abstractNumId w:val="48"/>
  </w:num>
  <w:num w:numId="41" w16cid:durableId="184028143">
    <w:abstractNumId w:val="41"/>
  </w:num>
  <w:num w:numId="42" w16cid:durableId="1722363615">
    <w:abstractNumId w:val="33"/>
  </w:num>
  <w:num w:numId="43" w16cid:durableId="180826965">
    <w:abstractNumId w:val="17"/>
  </w:num>
  <w:num w:numId="44" w16cid:durableId="915434470">
    <w:abstractNumId w:val="34"/>
  </w:num>
  <w:num w:numId="45" w16cid:durableId="2011520234">
    <w:abstractNumId w:val="16"/>
  </w:num>
  <w:num w:numId="46" w16cid:durableId="373431152">
    <w:abstractNumId w:val="50"/>
  </w:num>
  <w:num w:numId="47" w16cid:durableId="1225868739">
    <w:abstractNumId w:val="39"/>
  </w:num>
  <w:num w:numId="48" w16cid:durableId="1712340708">
    <w:abstractNumId w:val="46"/>
  </w:num>
  <w:num w:numId="49" w16cid:durableId="641472094">
    <w:abstractNumId w:val="49"/>
  </w:num>
  <w:num w:numId="50" w16cid:durableId="1039011090">
    <w:abstractNumId w:val="14"/>
  </w:num>
  <w:num w:numId="51" w16cid:durableId="1913202321">
    <w:abstractNumId w:val="26"/>
  </w:num>
  <w:num w:numId="52" w16cid:durableId="1290938209">
    <w:abstractNumId w:val="27"/>
  </w:num>
  <w:num w:numId="53" w16cid:durableId="667442117">
    <w:abstractNumId w:val="43"/>
  </w:num>
  <w:num w:numId="54" w16cid:durableId="1294209440">
    <w:abstractNumId w:val="44"/>
  </w:num>
  <w:num w:numId="55" w16cid:durableId="376315147">
    <w:abstractNumId w:val="42"/>
  </w:num>
  <w:num w:numId="56" w16cid:durableId="862326292">
    <w:abstractNumId w:val="37"/>
  </w:num>
  <w:num w:numId="57" w16cid:durableId="766392852">
    <w:abstractNumId w:val="36"/>
  </w:num>
  <w:num w:numId="58" w16cid:durableId="17975444">
    <w:abstractNumId w:val="30"/>
  </w:num>
  <w:num w:numId="59" w16cid:durableId="1025789249">
    <w:abstractNumId w:val="12"/>
  </w:num>
  <w:num w:numId="60" w16cid:durableId="1963077191">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1D9"/>
    <w:rsid w:val="00006F9F"/>
    <w:rsid w:val="0001002B"/>
    <w:rsid w:val="00010C4E"/>
    <w:rsid w:val="00010F17"/>
    <w:rsid w:val="000156FE"/>
    <w:rsid w:val="00016F7C"/>
    <w:rsid w:val="00020F22"/>
    <w:rsid w:val="0002194C"/>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4A1A"/>
    <w:rsid w:val="000A5E23"/>
    <w:rsid w:val="000A6169"/>
    <w:rsid w:val="000B0106"/>
    <w:rsid w:val="000B318C"/>
    <w:rsid w:val="000C3329"/>
    <w:rsid w:val="000C388B"/>
    <w:rsid w:val="000C70FA"/>
    <w:rsid w:val="000C7338"/>
    <w:rsid w:val="000D55BA"/>
    <w:rsid w:val="000E4E6A"/>
    <w:rsid w:val="000E52DD"/>
    <w:rsid w:val="000F0696"/>
    <w:rsid w:val="000F1C60"/>
    <w:rsid w:val="000F232D"/>
    <w:rsid w:val="000F7FFA"/>
    <w:rsid w:val="0010327A"/>
    <w:rsid w:val="00104AEF"/>
    <w:rsid w:val="00106366"/>
    <w:rsid w:val="00121EEA"/>
    <w:rsid w:val="00121FB3"/>
    <w:rsid w:val="00125EED"/>
    <w:rsid w:val="0013370B"/>
    <w:rsid w:val="00134379"/>
    <w:rsid w:val="00136A85"/>
    <w:rsid w:val="00143CB7"/>
    <w:rsid w:val="0014409D"/>
    <w:rsid w:val="0014465B"/>
    <w:rsid w:val="001446C8"/>
    <w:rsid w:val="001448C6"/>
    <w:rsid w:val="00144C2D"/>
    <w:rsid w:val="00145C62"/>
    <w:rsid w:val="00146CEE"/>
    <w:rsid w:val="00150E73"/>
    <w:rsid w:val="001515E1"/>
    <w:rsid w:val="001527B4"/>
    <w:rsid w:val="001533F9"/>
    <w:rsid w:val="001562A4"/>
    <w:rsid w:val="00157650"/>
    <w:rsid w:val="00162953"/>
    <w:rsid w:val="00165669"/>
    <w:rsid w:val="001704A1"/>
    <w:rsid w:val="00174417"/>
    <w:rsid w:val="00176576"/>
    <w:rsid w:val="00177C42"/>
    <w:rsid w:val="00181E57"/>
    <w:rsid w:val="00184584"/>
    <w:rsid w:val="00191854"/>
    <w:rsid w:val="00193516"/>
    <w:rsid w:val="0019436C"/>
    <w:rsid w:val="001944DC"/>
    <w:rsid w:val="00195A41"/>
    <w:rsid w:val="00195FD4"/>
    <w:rsid w:val="001968AB"/>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098A"/>
    <w:rsid w:val="001E17BE"/>
    <w:rsid w:val="001E50AC"/>
    <w:rsid w:val="001F259B"/>
    <w:rsid w:val="001F44E8"/>
    <w:rsid w:val="002022A0"/>
    <w:rsid w:val="00203FB9"/>
    <w:rsid w:val="002051D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C25"/>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E18D5"/>
    <w:rsid w:val="002E6B4C"/>
    <w:rsid w:val="002F4F18"/>
    <w:rsid w:val="002F500C"/>
    <w:rsid w:val="002F6ACF"/>
    <w:rsid w:val="003045A4"/>
    <w:rsid w:val="003055E8"/>
    <w:rsid w:val="00305DA3"/>
    <w:rsid w:val="0031081B"/>
    <w:rsid w:val="003119A4"/>
    <w:rsid w:val="00314003"/>
    <w:rsid w:val="003148B8"/>
    <w:rsid w:val="00316FE2"/>
    <w:rsid w:val="00317341"/>
    <w:rsid w:val="00317883"/>
    <w:rsid w:val="00321099"/>
    <w:rsid w:val="00325240"/>
    <w:rsid w:val="00330F81"/>
    <w:rsid w:val="003371D0"/>
    <w:rsid w:val="003416B6"/>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87FA4"/>
    <w:rsid w:val="003911CC"/>
    <w:rsid w:val="003942D0"/>
    <w:rsid w:val="0039511C"/>
    <w:rsid w:val="003A0F66"/>
    <w:rsid w:val="003A5AF1"/>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45AD5"/>
    <w:rsid w:val="00452A9D"/>
    <w:rsid w:val="00454D45"/>
    <w:rsid w:val="00455344"/>
    <w:rsid w:val="00457171"/>
    <w:rsid w:val="00457AB5"/>
    <w:rsid w:val="0046008A"/>
    <w:rsid w:val="0046017E"/>
    <w:rsid w:val="0046036F"/>
    <w:rsid w:val="00463D97"/>
    <w:rsid w:val="00464372"/>
    <w:rsid w:val="00470F56"/>
    <w:rsid w:val="00471ED3"/>
    <w:rsid w:val="00472D58"/>
    <w:rsid w:val="00482E55"/>
    <w:rsid w:val="00482F9F"/>
    <w:rsid w:val="004834FA"/>
    <w:rsid w:val="00484D0A"/>
    <w:rsid w:val="00485262"/>
    <w:rsid w:val="00485B54"/>
    <w:rsid w:val="0049048C"/>
    <w:rsid w:val="00495306"/>
    <w:rsid w:val="004966FD"/>
    <w:rsid w:val="004A127C"/>
    <w:rsid w:val="004A3557"/>
    <w:rsid w:val="004A5486"/>
    <w:rsid w:val="004A5758"/>
    <w:rsid w:val="004A5F8B"/>
    <w:rsid w:val="004A6013"/>
    <w:rsid w:val="004A6A18"/>
    <w:rsid w:val="004B0E5D"/>
    <w:rsid w:val="004B0E72"/>
    <w:rsid w:val="004B1C1F"/>
    <w:rsid w:val="004B4C9C"/>
    <w:rsid w:val="004B5070"/>
    <w:rsid w:val="004B5503"/>
    <w:rsid w:val="004C6A8B"/>
    <w:rsid w:val="004C7F37"/>
    <w:rsid w:val="004D02BA"/>
    <w:rsid w:val="004D06F8"/>
    <w:rsid w:val="004D403A"/>
    <w:rsid w:val="004D46BF"/>
    <w:rsid w:val="004D4F10"/>
    <w:rsid w:val="004D643D"/>
    <w:rsid w:val="004E0099"/>
    <w:rsid w:val="004E2C77"/>
    <w:rsid w:val="004E507B"/>
    <w:rsid w:val="004F00A6"/>
    <w:rsid w:val="004F4E32"/>
    <w:rsid w:val="004F5F70"/>
    <w:rsid w:val="005007AE"/>
    <w:rsid w:val="00504861"/>
    <w:rsid w:val="00505C52"/>
    <w:rsid w:val="00515C35"/>
    <w:rsid w:val="00516542"/>
    <w:rsid w:val="00516B6A"/>
    <w:rsid w:val="005176D4"/>
    <w:rsid w:val="00526558"/>
    <w:rsid w:val="00530D3D"/>
    <w:rsid w:val="00530FC1"/>
    <w:rsid w:val="00531EA9"/>
    <w:rsid w:val="00532F03"/>
    <w:rsid w:val="005330E6"/>
    <w:rsid w:val="00533319"/>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2921"/>
    <w:rsid w:val="00585708"/>
    <w:rsid w:val="005857CD"/>
    <w:rsid w:val="005867AD"/>
    <w:rsid w:val="00590934"/>
    <w:rsid w:val="00591F40"/>
    <w:rsid w:val="00593BB1"/>
    <w:rsid w:val="00594B1C"/>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0672"/>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671F7"/>
    <w:rsid w:val="00674DBF"/>
    <w:rsid w:val="00674E0C"/>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A5679"/>
    <w:rsid w:val="007B2278"/>
    <w:rsid w:val="007B4801"/>
    <w:rsid w:val="007B5325"/>
    <w:rsid w:val="007B65C4"/>
    <w:rsid w:val="007C1436"/>
    <w:rsid w:val="007C1B2A"/>
    <w:rsid w:val="007C4020"/>
    <w:rsid w:val="007C6C32"/>
    <w:rsid w:val="007C796C"/>
    <w:rsid w:val="007D1008"/>
    <w:rsid w:val="007D20A5"/>
    <w:rsid w:val="007D4310"/>
    <w:rsid w:val="007D631C"/>
    <w:rsid w:val="007E0EBA"/>
    <w:rsid w:val="007E1D30"/>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358C"/>
    <w:rsid w:val="00836CF2"/>
    <w:rsid w:val="00837D65"/>
    <w:rsid w:val="00841FC6"/>
    <w:rsid w:val="0084712D"/>
    <w:rsid w:val="00847410"/>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85A"/>
    <w:rsid w:val="0088180A"/>
    <w:rsid w:val="008824A7"/>
    <w:rsid w:val="00882D99"/>
    <w:rsid w:val="008872D6"/>
    <w:rsid w:val="008905E5"/>
    <w:rsid w:val="00890959"/>
    <w:rsid w:val="00890D3A"/>
    <w:rsid w:val="00892373"/>
    <w:rsid w:val="00896A7F"/>
    <w:rsid w:val="008A0B18"/>
    <w:rsid w:val="008A236E"/>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2FA8"/>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481"/>
    <w:rsid w:val="008F4C82"/>
    <w:rsid w:val="00902D23"/>
    <w:rsid w:val="0090336A"/>
    <w:rsid w:val="00903BE9"/>
    <w:rsid w:val="00905335"/>
    <w:rsid w:val="00906D49"/>
    <w:rsid w:val="00910621"/>
    <w:rsid w:val="00914C0C"/>
    <w:rsid w:val="0091623A"/>
    <w:rsid w:val="00917C4B"/>
    <w:rsid w:val="00920DC0"/>
    <w:rsid w:val="00922334"/>
    <w:rsid w:val="00925021"/>
    <w:rsid w:val="00925373"/>
    <w:rsid w:val="00930037"/>
    <w:rsid w:val="00933A18"/>
    <w:rsid w:val="009344BC"/>
    <w:rsid w:val="00940501"/>
    <w:rsid w:val="00941F09"/>
    <w:rsid w:val="00943D90"/>
    <w:rsid w:val="00944686"/>
    <w:rsid w:val="0094617F"/>
    <w:rsid w:val="00952E1D"/>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0D39"/>
    <w:rsid w:val="009922BB"/>
    <w:rsid w:val="0099521C"/>
    <w:rsid w:val="00996881"/>
    <w:rsid w:val="00996DDD"/>
    <w:rsid w:val="009A449A"/>
    <w:rsid w:val="009B1239"/>
    <w:rsid w:val="009B191B"/>
    <w:rsid w:val="009B3F96"/>
    <w:rsid w:val="009B6EC9"/>
    <w:rsid w:val="009C1169"/>
    <w:rsid w:val="009C3039"/>
    <w:rsid w:val="009C5BD5"/>
    <w:rsid w:val="009D2126"/>
    <w:rsid w:val="009E0D36"/>
    <w:rsid w:val="009E244F"/>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3E0"/>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01A5"/>
    <w:rsid w:val="00A81060"/>
    <w:rsid w:val="00A81286"/>
    <w:rsid w:val="00A85212"/>
    <w:rsid w:val="00A879AF"/>
    <w:rsid w:val="00A916C3"/>
    <w:rsid w:val="00A920A3"/>
    <w:rsid w:val="00A95346"/>
    <w:rsid w:val="00AA0824"/>
    <w:rsid w:val="00AA4FC8"/>
    <w:rsid w:val="00AB5687"/>
    <w:rsid w:val="00AB56D8"/>
    <w:rsid w:val="00AB664A"/>
    <w:rsid w:val="00AB724D"/>
    <w:rsid w:val="00AC1B5D"/>
    <w:rsid w:val="00AC257E"/>
    <w:rsid w:val="00AC42B1"/>
    <w:rsid w:val="00AC47D2"/>
    <w:rsid w:val="00AC6DAA"/>
    <w:rsid w:val="00AD0438"/>
    <w:rsid w:val="00AD12F8"/>
    <w:rsid w:val="00AD1E41"/>
    <w:rsid w:val="00AD2660"/>
    <w:rsid w:val="00AD2E98"/>
    <w:rsid w:val="00AE01DB"/>
    <w:rsid w:val="00AE0740"/>
    <w:rsid w:val="00AE10A2"/>
    <w:rsid w:val="00AE2671"/>
    <w:rsid w:val="00AE431A"/>
    <w:rsid w:val="00AE546A"/>
    <w:rsid w:val="00AE5538"/>
    <w:rsid w:val="00AE614B"/>
    <w:rsid w:val="00AE6EE6"/>
    <w:rsid w:val="00AF01A9"/>
    <w:rsid w:val="00AF2F10"/>
    <w:rsid w:val="00AF3490"/>
    <w:rsid w:val="00AF4E67"/>
    <w:rsid w:val="00B0074B"/>
    <w:rsid w:val="00B0096F"/>
    <w:rsid w:val="00B02C39"/>
    <w:rsid w:val="00B0399C"/>
    <w:rsid w:val="00B03CA3"/>
    <w:rsid w:val="00B0729A"/>
    <w:rsid w:val="00B11A05"/>
    <w:rsid w:val="00B14C74"/>
    <w:rsid w:val="00B20D33"/>
    <w:rsid w:val="00B22D4E"/>
    <w:rsid w:val="00B25FE5"/>
    <w:rsid w:val="00B26B98"/>
    <w:rsid w:val="00B26DD4"/>
    <w:rsid w:val="00B32B23"/>
    <w:rsid w:val="00B32E8B"/>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2ECC"/>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CE1"/>
    <w:rsid w:val="00C16EE0"/>
    <w:rsid w:val="00C20949"/>
    <w:rsid w:val="00C20DD2"/>
    <w:rsid w:val="00C20EF8"/>
    <w:rsid w:val="00C21610"/>
    <w:rsid w:val="00C24F80"/>
    <w:rsid w:val="00C26DDF"/>
    <w:rsid w:val="00C27A7C"/>
    <w:rsid w:val="00C303ED"/>
    <w:rsid w:val="00C321E4"/>
    <w:rsid w:val="00C3360B"/>
    <w:rsid w:val="00C35703"/>
    <w:rsid w:val="00C3571E"/>
    <w:rsid w:val="00C368ED"/>
    <w:rsid w:val="00C36C64"/>
    <w:rsid w:val="00C379F7"/>
    <w:rsid w:val="00C37BA9"/>
    <w:rsid w:val="00C41A61"/>
    <w:rsid w:val="00C429C8"/>
    <w:rsid w:val="00C45F62"/>
    <w:rsid w:val="00C534D6"/>
    <w:rsid w:val="00C56704"/>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6C80"/>
    <w:rsid w:val="00CC185E"/>
    <w:rsid w:val="00CC2BC4"/>
    <w:rsid w:val="00CC4EC9"/>
    <w:rsid w:val="00CD00D7"/>
    <w:rsid w:val="00CE077D"/>
    <w:rsid w:val="00CE2FD4"/>
    <w:rsid w:val="00CE36BC"/>
    <w:rsid w:val="00CE4643"/>
    <w:rsid w:val="00CF019E"/>
    <w:rsid w:val="00CF433D"/>
    <w:rsid w:val="00CF43E2"/>
    <w:rsid w:val="00CF51B5"/>
    <w:rsid w:val="00CF62A5"/>
    <w:rsid w:val="00D00CC6"/>
    <w:rsid w:val="00D0117F"/>
    <w:rsid w:val="00D01973"/>
    <w:rsid w:val="00D02D93"/>
    <w:rsid w:val="00D03D12"/>
    <w:rsid w:val="00D057C3"/>
    <w:rsid w:val="00D06921"/>
    <w:rsid w:val="00D06C98"/>
    <w:rsid w:val="00D12043"/>
    <w:rsid w:val="00D1562A"/>
    <w:rsid w:val="00D16AD3"/>
    <w:rsid w:val="00D21768"/>
    <w:rsid w:val="00D2188D"/>
    <w:rsid w:val="00D2606D"/>
    <w:rsid w:val="00D27377"/>
    <w:rsid w:val="00D321B0"/>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67437"/>
    <w:rsid w:val="00D70C28"/>
    <w:rsid w:val="00D72856"/>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82E"/>
    <w:rsid w:val="00DA69F7"/>
    <w:rsid w:val="00DB0A3B"/>
    <w:rsid w:val="00DB350E"/>
    <w:rsid w:val="00DC0DC7"/>
    <w:rsid w:val="00DC17D2"/>
    <w:rsid w:val="00DC243C"/>
    <w:rsid w:val="00DC29E7"/>
    <w:rsid w:val="00DC497F"/>
    <w:rsid w:val="00DC750F"/>
    <w:rsid w:val="00DD0F42"/>
    <w:rsid w:val="00DE06D2"/>
    <w:rsid w:val="00DE123A"/>
    <w:rsid w:val="00DE1F0F"/>
    <w:rsid w:val="00DE77C9"/>
    <w:rsid w:val="00DF1653"/>
    <w:rsid w:val="00DF1D3D"/>
    <w:rsid w:val="00E000B8"/>
    <w:rsid w:val="00E01885"/>
    <w:rsid w:val="00E026FA"/>
    <w:rsid w:val="00E02D16"/>
    <w:rsid w:val="00E068B0"/>
    <w:rsid w:val="00E11453"/>
    <w:rsid w:val="00E11C1C"/>
    <w:rsid w:val="00E149B8"/>
    <w:rsid w:val="00E16319"/>
    <w:rsid w:val="00E22CC3"/>
    <w:rsid w:val="00E25055"/>
    <w:rsid w:val="00E30288"/>
    <w:rsid w:val="00E30493"/>
    <w:rsid w:val="00E30C97"/>
    <w:rsid w:val="00E32E4B"/>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4E09"/>
    <w:rsid w:val="00E76EFC"/>
    <w:rsid w:val="00E775E8"/>
    <w:rsid w:val="00E803BF"/>
    <w:rsid w:val="00E83E98"/>
    <w:rsid w:val="00E84FE0"/>
    <w:rsid w:val="00E85A00"/>
    <w:rsid w:val="00E876DB"/>
    <w:rsid w:val="00E905D0"/>
    <w:rsid w:val="00E923AC"/>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40E1"/>
    <w:rsid w:val="00F87421"/>
    <w:rsid w:val="00F901DD"/>
    <w:rsid w:val="00F90694"/>
    <w:rsid w:val="00F91C59"/>
    <w:rsid w:val="00F962FF"/>
    <w:rsid w:val="00F97E2D"/>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58B1"/>
  <w15:docId w15:val="{5FBF2732-2851-4E08-AAF9-0482711B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4866"/>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A95346"/>
    <w:pPr>
      <w:keepNext/>
      <w:spacing w:before="360" w:after="240" w:line="560" w:lineRule="exact"/>
      <w:outlineLvl w:val="0"/>
    </w:pPr>
    <w:rPr>
      <w:rFonts w:ascii="Georgia" w:eastAsiaTheme="majorEastAsia" w:hAnsi="Georgia" w:cstheme="majorBidi"/>
      <w:color w:val="A08463" w:themeColor="accent2"/>
      <w:spacing w:val="-10"/>
      <w:sz w:val="56"/>
      <w:szCs w:val="56"/>
    </w:rPr>
  </w:style>
  <w:style w:type="paragraph" w:styleId="Heading2">
    <w:name w:val="heading 2"/>
    <w:next w:val="Normal"/>
    <w:link w:val="Heading2Char"/>
    <w:uiPriority w:val="9"/>
    <w:unhideWhenUsed/>
    <w:qFormat/>
    <w:rsid w:val="00A95346"/>
    <w:pPr>
      <w:keepNext/>
      <w:keepLines/>
      <w:spacing w:before="360" w:after="240" w:line="440" w:lineRule="exact"/>
      <w:outlineLvl w:val="1"/>
    </w:pPr>
    <w:rPr>
      <w:rFonts w:ascii="Georgia" w:eastAsiaTheme="majorEastAsia" w:hAnsi="Georgia" w:cs="Arial"/>
      <w:color w:val="424754" w:themeColor="text2"/>
      <w:sz w:val="44"/>
      <w:szCs w:val="40"/>
      <w:lang w:val="en-AU"/>
    </w:rPr>
  </w:style>
  <w:style w:type="paragraph" w:styleId="Heading3">
    <w:name w:val="heading 3"/>
    <w:next w:val="Normal"/>
    <w:link w:val="Heading3Char"/>
    <w:uiPriority w:val="9"/>
    <w:unhideWhenUsed/>
    <w:qFormat/>
    <w:rsid w:val="00A95346"/>
    <w:pPr>
      <w:keepNext/>
      <w:keepLines/>
      <w:numPr>
        <w:ilvl w:val="2"/>
      </w:numPr>
      <w:spacing w:before="360" w:after="240"/>
      <w:outlineLvl w:val="2"/>
    </w:pPr>
    <w:rPr>
      <w:rFonts w:ascii="Georgia" w:eastAsiaTheme="majorEastAsia" w:hAnsi="Georgia" w:cs="Arial"/>
      <w:color w:val="077A99" w:themeColor="accent3"/>
      <w:sz w:val="36"/>
      <w:szCs w:val="28"/>
      <w:lang w:val="en-AU"/>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A95346"/>
    <w:rPr>
      <w:rFonts w:ascii="Georgia" w:eastAsiaTheme="majorEastAsia" w:hAnsi="Georgia" w:cstheme="majorBidi"/>
      <w:color w:val="A08463" w:themeColor="accent2"/>
      <w:spacing w:val="-10"/>
      <w:sz w:val="56"/>
      <w:szCs w:val="56"/>
      <w:lang w:val="en-AU"/>
    </w:rPr>
  </w:style>
  <w:style w:type="character" w:customStyle="1" w:styleId="Heading2Char">
    <w:name w:val="Heading 2 Char"/>
    <w:basedOn w:val="DefaultParagraphFont"/>
    <w:link w:val="Heading2"/>
    <w:uiPriority w:val="9"/>
    <w:rsid w:val="00A95346"/>
    <w:rPr>
      <w:rFonts w:ascii="Georgia" w:eastAsiaTheme="majorEastAsia" w:hAnsi="Georgia" w:cs="Arial"/>
      <w:color w:val="424754" w:themeColor="text2"/>
      <w:sz w:val="44"/>
      <w:szCs w:val="40"/>
      <w:lang w:val="en-AU"/>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95346"/>
    <w:rPr>
      <w:rFonts w:ascii="Georgia" w:eastAsiaTheme="majorEastAsia" w:hAnsi="Georgia" w:cs="Arial"/>
      <w:color w:val="077A99" w:themeColor="accent3"/>
      <w:sz w:val="36"/>
      <w:szCs w:val="28"/>
      <w:lang w:val="en-AU"/>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A95346"/>
    <w:pPr>
      <w:numPr>
        <w:numId w:val="35"/>
      </w:numPr>
      <w:spacing w:before="60" w:after="60"/>
    </w:p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83358C"/>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A95346"/>
    <w:pPr>
      <w:pBdr>
        <w:top w:val="single" w:sz="8" w:space="10" w:color="077A99" w:themeColor="accent3"/>
        <w:left w:val="single" w:sz="8" w:space="10" w:color="077A99" w:themeColor="accent3"/>
        <w:bottom w:val="single" w:sz="8" w:space="10" w:color="077A99" w:themeColor="accent3"/>
        <w:right w:val="single" w:sz="8" w:space="10" w:color="077A99" w:themeColor="accent3"/>
      </w:pBdr>
      <w:shd w:val="clear" w:color="auto" w:fill="E9EFF2" w:themeFill="accent4" w:themeFillTint="33"/>
      <w:tabs>
        <w:tab w:val="left" w:pos="567"/>
        <w:tab w:val="left" w:pos="851"/>
      </w:tabs>
      <w:spacing w:before="120" w:after="120" w:line="264" w:lineRule="auto"/>
      <w:ind w:left="227" w:right="227"/>
    </w:pPr>
    <w:rPr>
      <w:color w:val="000000" w:themeColor="text1"/>
    </w:rPr>
  </w:style>
  <w:style w:type="character" w:customStyle="1" w:styleId="IntenseQuoteChar">
    <w:name w:val="Intense Quote Char"/>
    <w:basedOn w:val="DefaultParagraphFont"/>
    <w:link w:val="IntenseQuote"/>
    <w:uiPriority w:val="30"/>
    <w:rsid w:val="00A95346"/>
    <w:rPr>
      <w:rFonts w:ascii="Calibri" w:hAnsi="Calibri"/>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AD2E98"/>
    <w:rPr>
      <w:b/>
      <w:bCs/>
      <w:color w:val="auto"/>
      <w:spacing w:val="2"/>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83358C"/>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styleId="Title">
    <w:name w:val="Title"/>
    <w:next w:val="Normal"/>
    <w:link w:val="TitleChar"/>
    <w:uiPriority w:val="10"/>
    <w:rsid w:val="0014409D"/>
    <w:pPr>
      <w:spacing w:before="10440" w:after="240" w:line="560" w:lineRule="exact"/>
    </w:pPr>
    <w:rPr>
      <w:rFonts w:ascii="Georgia" w:eastAsiaTheme="majorEastAsia" w:hAnsi="Georgia" w:cstheme="majorBidi"/>
      <w:b/>
      <w:noProof/>
      <w:color w:val="FFFFFF" w:themeColor="background1"/>
      <w:spacing w:val="-10"/>
      <w:sz w:val="56"/>
      <w:szCs w:val="56"/>
      <w:lang w:val="en-AU"/>
    </w:rPr>
  </w:style>
  <w:style w:type="character" w:customStyle="1" w:styleId="TitleChar">
    <w:name w:val="Title Char"/>
    <w:basedOn w:val="DefaultParagraphFont"/>
    <w:link w:val="Title"/>
    <w:uiPriority w:val="10"/>
    <w:rsid w:val="0014409D"/>
    <w:rPr>
      <w:rFonts w:ascii="Georgia" w:eastAsiaTheme="majorEastAsia" w:hAnsi="Georgia" w:cstheme="majorBidi"/>
      <w:b/>
      <w:noProof/>
      <w:color w:val="FFFFFF" w:themeColor="background1"/>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14409D"/>
    <w:pPr>
      <w:spacing w:before="240"/>
    </w:pPr>
    <w:rPr>
      <w:rFonts w:ascii="Georgia" w:eastAsiaTheme="majorEastAsia" w:hAnsi="Georgia" w:cs="Arial"/>
      <w:noProof/>
      <w:color w:val="FFFFFF" w:themeColor="background1"/>
      <w:sz w:val="44"/>
      <w:szCs w:val="40"/>
    </w:rPr>
  </w:style>
  <w:style w:type="character" w:customStyle="1" w:styleId="SubtitleChar">
    <w:name w:val="Subtitle Char"/>
    <w:basedOn w:val="DefaultParagraphFont"/>
    <w:link w:val="Subtitle"/>
    <w:uiPriority w:val="11"/>
    <w:rsid w:val="0014409D"/>
    <w:rPr>
      <w:rFonts w:ascii="Georgia" w:eastAsiaTheme="majorEastAsia" w:hAnsi="Georgia" w:cs="Arial"/>
      <w:noProof/>
      <w:color w:val="FFFFFF" w:themeColor="background1"/>
      <w:sz w:val="44"/>
      <w:szCs w:val="40"/>
    </w:rPr>
  </w:style>
  <w:style w:type="character" w:styleId="UnresolvedMention">
    <w:name w:val="Unresolved Mention"/>
    <w:basedOn w:val="DefaultParagraphFont"/>
    <w:uiPriority w:val="99"/>
    <w:semiHidden/>
    <w:unhideWhenUsed/>
    <w:rsid w:val="00D72856"/>
    <w:rPr>
      <w:color w:val="605E5C"/>
      <w:shd w:val="clear" w:color="auto" w:fill="E1DFDD"/>
    </w:rPr>
  </w:style>
  <w:style w:type="paragraph" w:styleId="ListParagraph">
    <w:name w:val="List Paragraph"/>
    <w:basedOn w:val="Normal"/>
    <w:uiPriority w:val="1"/>
    <w:qFormat/>
    <w:rsid w:val="00930037"/>
    <w:pPr>
      <w:ind w:left="720"/>
      <w:contextualSpacing/>
    </w:pPr>
  </w:style>
  <w:style w:type="paragraph" w:customStyle="1" w:styleId="my-0">
    <w:name w:val="my-0"/>
    <w:basedOn w:val="Normal"/>
    <w:rsid w:val="00457171"/>
    <w:pPr>
      <w:keepLines w:val="0"/>
      <w:widowControl/>
      <w:spacing w:before="100" w:beforeAutospacing="1" w:after="100" w:afterAutospacing="1" w:line="240" w:lineRule="auto"/>
    </w:pPr>
    <w:rPr>
      <w:rFonts w:ascii="Times New Roman" w:eastAsia="Times New Roman" w:hAnsi="Times New Roman" w:cs="Times New Roman"/>
      <w:color w:val="auto"/>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7496">
      <w:bodyDiv w:val="1"/>
      <w:marLeft w:val="0"/>
      <w:marRight w:val="0"/>
      <w:marTop w:val="0"/>
      <w:marBottom w:val="0"/>
      <w:divBdr>
        <w:top w:val="none" w:sz="0" w:space="0" w:color="auto"/>
        <w:left w:val="none" w:sz="0" w:space="0" w:color="auto"/>
        <w:bottom w:val="none" w:sz="0" w:space="0" w:color="auto"/>
        <w:right w:val="none" w:sz="0" w:space="0" w:color="auto"/>
      </w:divBdr>
    </w:div>
    <w:div w:id="70084390">
      <w:bodyDiv w:val="1"/>
      <w:marLeft w:val="0"/>
      <w:marRight w:val="0"/>
      <w:marTop w:val="0"/>
      <w:marBottom w:val="0"/>
      <w:divBdr>
        <w:top w:val="none" w:sz="0" w:space="0" w:color="auto"/>
        <w:left w:val="none" w:sz="0" w:space="0" w:color="auto"/>
        <w:bottom w:val="none" w:sz="0" w:space="0" w:color="auto"/>
        <w:right w:val="none" w:sz="0" w:space="0" w:color="auto"/>
      </w:divBdr>
    </w:div>
    <w:div w:id="111289900">
      <w:bodyDiv w:val="1"/>
      <w:marLeft w:val="0"/>
      <w:marRight w:val="0"/>
      <w:marTop w:val="0"/>
      <w:marBottom w:val="0"/>
      <w:divBdr>
        <w:top w:val="none" w:sz="0" w:space="0" w:color="auto"/>
        <w:left w:val="none" w:sz="0" w:space="0" w:color="auto"/>
        <w:bottom w:val="none" w:sz="0" w:space="0" w:color="auto"/>
        <w:right w:val="none" w:sz="0" w:space="0" w:color="auto"/>
      </w:divBdr>
    </w:div>
    <w:div w:id="185949195">
      <w:bodyDiv w:val="1"/>
      <w:marLeft w:val="0"/>
      <w:marRight w:val="0"/>
      <w:marTop w:val="0"/>
      <w:marBottom w:val="0"/>
      <w:divBdr>
        <w:top w:val="none" w:sz="0" w:space="0" w:color="auto"/>
        <w:left w:val="none" w:sz="0" w:space="0" w:color="auto"/>
        <w:bottom w:val="none" w:sz="0" w:space="0" w:color="auto"/>
        <w:right w:val="none" w:sz="0" w:space="0" w:color="auto"/>
      </w:divBdr>
    </w:div>
    <w:div w:id="186337130">
      <w:bodyDiv w:val="1"/>
      <w:marLeft w:val="0"/>
      <w:marRight w:val="0"/>
      <w:marTop w:val="0"/>
      <w:marBottom w:val="0"/>
      <w:divBdr>
        <w:top w:val="none" w:sz="0" w:space="0" w:color="auto"/>
        <w:left w:val="none" w:sz="0" w:space="0" w:color="auto"/>
        <w:bottom w:val="none" w:sz="0" w:space="0" w:color="auto"/>
        <w:right w:val="none" w:sz="0" w:space="0" w:color="auto"/>
      </w:divBdr>
    </w:div>
    <w:div w:id="211580533">
      <w:bodyDiv w:val="1"/>
      <w:marLeft w:val="0"/>
      <w:marRight w:val="0"/>
      <w:marTop w:val="0"/>
      <w:marBottom w:val="0"/>
      <w:divBdr>
        <w:top w:val="none" w:sz="0" w:space="0" w:color="auto"/>
        <w:left w:val="none" w:sz="0" w:space="0" w:color="auto"/>
        <w:bottom w:val="none" w:sz="0" w:space="0" w:color="auto"/>
        <w:right w:val="none" w:sz="0" w:space="0" w:color="auto"/>
      </w:divBdr>
    </w:div>
    <w:div w:id="263998888">
      <w:bodyDiv w:val="1"/>
      <w:marLeft w:val="0"/>
      <w:marRight w:val="0"/>
      <w:marTop w:val="0"/>
      <w:marBottom w:val="0"/>
      <w:divBdr>
        <w:top w:val="none" w:sz="0" w:space="0" w:color="auto"/>
        <w:left w:val="none" w:sz="0" w:space="0" w:color="auto"/>
        <w:bottom w:val="none" w:sz="0" w:space="0" w:color="auto"/>
        <w:right w:val="none" w:sz="0" w:space="0" w:color="auto"/>
      </w:divBdr>
    </w:div>
    <w:div w:id="278533448">
      <w:bodyDiv w:val="1"/>
      <w:marLeft w:val="0"/>
      <w:marRight w:val="0"/>
      <w:marTop w:val="0"/>
      <w:marBottom w:val="0"/>
      <w:divBdr>
        <w:top w:val="none" w:sz="0" w:space="0" w:color="auto"/>
        <w:left w:val="none" w:sz="0" w:space="0" w:color="auto"/>
        <w:bottom w:val="none" w:sz="0" w:space="0" w:color="auto"/>
        <w:right w:val="none" w:sz="0" w:space="0" w:color="auto"/>
      </w:divBdr>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511574562">
      <w:bodyDiv w:val="1"/>
      <w:marLeft w:val="0"/>
      <w:marRight w:val="0"/>
      <w:marTop w:val="0"/>
      <w:marBottom w:val="0"/>
      <w:divBdr>
        <w:top w:val="none" w:sz="0" w:space="0" w:color="auto"/>
        <w:left w:val="none" w:sz="0" w:space="0" w:color="auto"/>
        <w:bottom w:val="none" w:sz="0" w:space="0" w:color="auto"/>
        <w:right w:val="none" w:sz="0" w:space="0" w:color="auto"/>
      </w:divBdr>
    </w:div>
    <w:div w:id="512034641">
      <w:bodyDiv w:val="1"/>
      <w:marLeft w:val="0"/>
      <w:marRight w:val="0"/>
      <w:marTop w:val="0"/>
      <w:marBottom w:val="0"/>
      <w:divBdr>
        <w:top w:val="none" w:sz="0" w:space="0" w:color="auto"/>
        <w:left w:val="none" w:sz="0" w:space="0" w:color="auto"/>
        <w:bottom w:val="none" w:sz="0" w:space="0" w:color="auto"/>
        <w:right w:val="none" w:sz="0" w:space="0" w:color="auto"/>
      </w:divBdr>
    </w:div>
    <w:div w:id="575822166">
      <w:bodyDiv w:val="1"/>
      <w:marLeft w:val="0"/>
      <w:marRight w:val="0"/>
      <w:marTop w:val="0"/>
      <w:marBottom w:val="0"/>
      <w:divBdr>
        <w:top w:val="none" w:sz="0" w:space="0" w:color="auto"/>
        <w:left w:val="none" w:sz="0" w:space="0" w:color="auto"/>
        <w:bottom w:val="none" w:sz="0" w:space="0" w:color="auto"/>
        <w:right w:val="none" w:sz="0" w:space="0" w:color="auto"/>
      </w:divBdr>
    </w:div>
    <w:div w:id="1051852901">
      <w:bodyDiv w:val="1"/>
      <w:marLeft w:val="0"/>
      <w:marRight w:val="0"/>
      <w:marTop w:val="0"/>
      <w:marBottom w:val="0"/>
      <w:divBdr>
        <w:top w:val="none" w:sz="0" w:space="0" w:color="auto"/>
        <w:left w:val="none" w:sz="0" w:space="0" w:color="auto"/>
        <w:bottom w:val="none" w:sz="0" w:space="0" w:color="auto"/>
        <w:right w:val="none" w:sz="0" w:space="0" w:color="auto"/>
      </w:divBdr>
    </w:div>
    <w:div w:id="1144009437">
      <w:bodyDiv w:val="1"/>
      <w:marLeft w:val="0"/>
      <w:marRight w:val="0"/>
      <w:marTop w:val="0"/>
      <w:marBottom w:val="0"/>
      <w:divBdr>
        <w:top w:val="none" w:sz="0" w:space="0" w:color="auto"/>
        <w:left w:val="none" w:sz="0" w:space="0" w:color="auto"/>
        <w:bottom w:val="none" w:sz="0" w:space="0" w:color="auto"/>
        <w:right w:val="none" w:sz="0" w:space="0" w:color="auto"/>
      </w:divBdr>
    </w:div>
    <w:div w:id="1182628808">
      <w:bodyDiv w:val="1"/>
      <w:marLeft w:val="0"/>
      <w:marRight w:val="0"/>
      <w:marTop w:val="0"/>
      <w:marBottom w:val="0"/>
      <w:divBdr>
        <w:top w:val="none" w:sz="0" w:space="0" w:color="auto"/>
        <w:left w:val="none" w:sz="0" w:space="0" w:color="auto"/>
        <w:bottom w:val="none" w:sz="0" w:space="0" w:color="auto"/>
        <w:right w:val="none" w:sz="0" w:space="0" w:color="auto"/>
      </w:divBdr>
    </w:div>
    <w:div w:id="1207183333">
      <w:bodyDiv w:val="1"/>
      <w:marLeft w:val="0"/>
      <w:marRight w:val="0"/>
      <w:marTop w:val="0"/>
      <w:marBottom w:val="0"/>
      <w:divBdr>
        <w:top w:val="none" w:sz="0" w:space="0" w:color="auto"/>
        <w:left w:val="none" w:sz="0" w:space="0" w:color="auto"/>
        <w:bottom w:val="none" w:sz="0" w:space="0" w:color="auto"/>
        <w:right w:val="none" w:sz="0" w:space="0" w:color="auto"/>
      </w:divBdr>
    </w:div>
    <w:div w:id="1254632290">
      <w:bodyDiv w:val="1"/>
      <w:marLeft w:val="0"/>
      <w:marRight w:val="0"/>
      <w:marTop w:val="0"/>
      <w:marBottom w:val="0"/>
      <w:divBdr>
        <w:top w:val="none" w:sz="0" w:space="0" w:color="auto"/>
        <w:left w:val="none" w:sz="0" w:space="0" w:color="auto"/>
        <w:bottom w:val="none" w:sz="0" w:space="0" w:color="auto"/>
        <w:right w:val="none" w:sz="0" w:space="0" w:color="auto"/>
      </w:divBdr>
    </w:div>
    <w:div w:id="1322005266">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517187498">
      <w:bodyDiv w:val="1"/>
      <w:marLeft w:val="0"/>
      <w:marRight w:val="0"/>
      <w:marTop w:val="0"/>
      <w:marBottom w:val="0"/>
      <w:divBdr>
        <w:top w:val="none" w:sz="0" w:space="0" w:color="auto"/>
        <w:left w:val="none" w:sz="0" w:space="0" w:color="auto"/>
        <w:bottom w:val="none" w:sz="0" w:space="0" w:color="auto"/>
        <w:right w:val="none" w:sz="0" w:space="0" w:color="auto"/>
      </w:divBdr>
    </w:div>
    <w:div w:id="1615281696">
      <w:bodyDiv w:val="1"/>
      <w:marLeft w:val="0"/>
      <w:marRight w:val="0"/>
      <w:marTop w:val="0"/>
      <w:marBottom w:val="0"/>
      <w:divBdr>
        <w:top w:val="none" w:sz="0" w:space="0" w:color="auto"/>
        <w:left w:val="none" w:sz="0" w:space="0" w:color="auto"/>
        <w:bottom w:val="none" w:sz="0" w:space="0" w:color="auto"/>
        <w:right w:val="none" w:sz="0" w:space="0" w:color="auto"/>
      </w:divBdr>
    </w:div>
    <w:div w:id="1676376838">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 w:id="1803421986">
      <w:bodyDiv w:val="1"/>
      <w:marLeft w:val="0"/>
      <w:marRight w:val="0"/>
      <w:marTop w:val="0"/>
      <w:marBottom w:val="0"/>
      <w:divBdr>
        <w:top w:val="none" w:sz="0" w:space="0" w:color="auto"/>
        <w:left w:val="none" w:sz="0" w:space="0" w:color="auto"/>
        <w:bottom w:val="none" w:sz="0" w:space="0" w:color="auto"/>
        <w:right w:val="none" w:sz="0" w:space="0" w:color="auto"/>
      </w:divBdr>
    </w:div>
    <w:div w:id="1888297105">
      <w:bodyDiv w:val="1"/>
      <w:marLeft w:val="0"/>
      <w:marRight w:val="0"/>
      <w:marTop w:val="0"/>
      <w:marBottom w:val="0"/>
      <w:divBdr>
        <w:top w:val="none" w:sz="0" w:space="0" w:color="auto"/>
        <w:left w:val="none" w:sz="0" w:space="0" w:color="auto"/>
        <w:bottom w:val="none" w:sz="0" w:space="0" w:color="auto"/>
        <w:right w:val="none" w:sz="0" w:space="0" w:color="auto"/>
      </w:divBdr>
    </w:div>
    <w:div w:id="2044817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GitHub\Programming-Data\project\Cl_Database_AE_Pro2of3\Part1\G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695CFC0E5E54084AFD91973F3FFEED2"/>
        <w:category>
          <w:name w:val="General"/>
          <w:gallery w:val="placeholder"/>
        </w:category>
        <w:types>
          <w:type w:val="bbPlcHdr"/>
        </w:types>
        <w:behaviors>
          <w:behavior w:val="content"/>
        </w:behaviors>
        <w:guid w:val="{BC3F00E1-D915-4573-AC0A-151E7A9566AC}"/>
      </w:docPartPr>
      <w:docPartBody>
        <w:p w:rsidR="00023773" w:rsidRDefault="00000000">
          <w:pPr>
            <w:pStyle w:val="9695CFC0E5E54084AFD91973F3FFEED2"/>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0D2"/>
    <w:rsid w:val="00023773"/>
    <w:rsid w:val="003230D2"/>
    <w:rsid w:val="0046036F"/>
    <w:rsid w:val="00855BE2"/>
    <w:rsid w:val="00C567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695CFC0E5E54084AFD91973F3FFEED2">
    <w:name w:val="9695CFC0E5E54084AFD91973F3FFE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2.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3.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customXml/itemProps4.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GE_Report_template.dotx</Template>
  <TotalTime>375</TotalTime>
  <Pages>17</Pages>
  <Words>2615</Words>
  <Characters>14912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Client Requirements Report</vt:lpstr>
    </vt:vector>
  </TitlesOfParts>
  <Company>Drag</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Requirements Report</dc:title>
  <dc:creator>user</dc:creator>
  <cp:lastModifiedBy>Daniel Ly</cp:lastModifiedBy>
  <cp:revision>53</cp:revision>
  <cp:lastPrinted>2025-02-18T08:52:00Z</cp:lastPrinted>
  <dcterms:created xsi:type="dcterms:W3CDTF">2025-02-16T07:50:00Z</dcterms:created>
  <dcterms:modified xsi:type="dcterms:W3CDTF">2025-02-18T08:52:00Z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